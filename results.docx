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6F56" w14:textId="77777777" w:rsidR="00D442DA" w:rsidRPr="00D442DA" w:rsidRDefault="00D442DA" w:rsidP="00D442DA">
      <w:pPr>
        <w:pStyle w:val="BodyText"/>
        <w:rPr>
          <w:b/>
          <w:lang w:val="en-IN"/>
        </w:rPr>
      </w:pPr>
      <w:bookmarkStart w:id="0" w:name="_Hlk213918435"/>
      <w:r w:rsidRPr="00D442DA">
        <w:rPr>
          <w:bCs/>
          <w:lang w:val="en-IN"/>
        </w:rPr>
        <w:t xml:space="preserve"> </w:t>
      </w:r>
      <w:r w:rsidRPr="00D442DA">
        <w:rPr>
          <w:b/>
          <w:lang w:val="en-IN"/>
        </w:rPr>
        <w:t xml:space="preserve">pH parameter </w:t>
      </w:r>
    </w:p>
    <w:p w14:paraId="3E71E96B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CNN Model</w:t>
      </w:r>
    </w:p>
    <w:p w14:paraId="33148A09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</w:t>
      </w:r>
      <w:r w:rsidRPr="00D442DA">
        <w:rPr>
          <w:noProof/>
        </w:rPr>
        <w:drawing>
          <wp:inline distT="0" distB="0" distL="0" distR="0" wp14:anchorId="6A590814" wp14:editId="7497E2AB">
            <wp:extent cx="4317558" cy="2143557"/>
            <wp:effectExtent l="0" t="0" r="6985" b="9525"/>
            <wp:docPr id="1690822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657" cy="215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3EC8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    Fig 1: True vs Predicted PH </w:t>
      </w:r>
    </w:p>
    <w:p w14:paraId="42754B62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LSTM Model</w:t>
      </w:r>
    </w:p>
    <w:p w14:paraId="28D9C871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01DFC08C" wp14:editId="7FEA693D">
            <wp:extent cx="3194384" cy="2149861"/>
            <wp:effectExtent l="0" t="0" r="6350" b="3175"/>
            <wp:docPr id="2009497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224" cy="218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68B9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          Fig 2: Ture vs predicted pH</w:t>
      </w:r>
    </w:p>
    <w:p w14:paraId="731D5A98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GRU Model</w:t>
      </w:r>
    </w:p>
    <w:p w14:paraId="48296DCF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lastRenderedPageBreak/>
        <w:t xml:space="preserve">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5ED433B5" wp14:editId="0DD0A2EA">
            <wp:extent cx="2394284" cy="1556385"/>
            <wp:effectExtent l="0" t="0" r="6350" b="5715"/>
            <wp:docPr id="1895283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221" cy="158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69F3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Fig 3: True vs Predicted pH</w:t>
      </w:r>
    </w:p>
    <w:p w14:paraId="0BFB819F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CNN +LSTM Model</w:t>
      </w:r>
    </w:p>
    <w:p w14:paraId="4AA86B6E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18069DA9" wp14:editId="50DB2E24">
            <wp:extent cx="2166424" cy="2117543"/>
            <wp:effectExtent l="0" t="0" r="5715" b="0"/>
            <wp:docPr id="189620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337" cy="213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E3D6B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Fig 4: True vs Predicted pH</w:t>
      </w:r>
    </w:p>
    <w:p w14:paraId="1AF6FF46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CNN+ </w:t>
      </w:r>
      <w:proofErr w:type="spellStart"/>
      <w:r w:rsidRPr="00D442DA">
        <w:rPr>
          <w:bCs/>
          <w:lang w:val="en-IN"/>
        </w:rPr>
        <w:t>Unet</w:t>
      </w:r>
      <w:proofErr w:type="spellEnd"/>
      <w:r w:rsidRPr="00D442DA">
        <w:rPr>
          <w:bCs/>
          <w:lang w:val="en-IN"/>
        </w:rPr>
        <w:t xml:space="preserve"> Model</w:t>
      </w:r>
    </w:p>
    <w:p w14:paraId="10ABEC43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0385FB71" wp14:editId="460BC1CB">
            <wp:extent cx="1969477" cy="1945568"/>
            <wp:effectExtent l="0" t="0" r="0" b="0"/>
            <wp:docPr id="765134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781" cy="19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2DA">
        <w:rPr>
          <w:bCs/>
          <w:lang w:val="en-IN"/>
        </w:rPr>
        <w:t xml:space="preserve"> </w:t>
      </w:r>
    </w:p>
    <w:p w14:paraId="2E9372EC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Fig 5: True vs Predicted pH</w:t>
      </w:r>
    </w:p>
    <w:p w14:paraId="69ACA47E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ANN Model </w:t>
      </w:r>
    </w:p>
    <w:p w14:paraId="1F2F7108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4C1654DF" wp14:editId="0FC2DDD5">
            <wp:extent cx="2278966" cy="2239862"/>
            <wp:effectExtent l="0" t="0" r="7620" b="8255"/>
            <wp:docPr id="1204239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353" cy="225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1206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Fig 6: True vs predicted pH</w:t>
      </w:r>
    </w:p>
    <w:p w14:paraId="55907361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GAM Model</w:t>
      </w:r>
    </w:p>
    <w:p w14:paraId="21A72C2D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41C500A8" wp14:editId="3DB7036D">
            <wp:extent cx="2187526" cy="1713239"/>
            <wp:effectExtent l="0" t="0" r="3810" b="1270"/>
            <wp:docPr id="975241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834" cy="172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8F51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Fig 7: True vs Predicted pH</w:t>
      </w:r>
    </w:p>
    <w:p w14:paraId="04C4EF85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.</w:t>
      </w:r>
    </w:p>
    <w:p w14:paraId="122573AC" w14:textId="77777777" w:rsidR="00D442DA" w:rsidRPr="00D442DA" w:rsidRDefault="00D442DA" w:rsidP="00D442DA">
      <w:pPr>
        <w:pStyle w:val="BodyText"/>
        <w:rPr>
          <w:b/>
          <w:lang w:val="en-IN"/>
        </w:rPr>
      </w:pPr>
      <w:r w:rsidRPr="00D442DA">
        <w:rPr>
          <w:b/>
          <w:lang w:val="en-IN"/>
        </w:rPr>
        <w:t xml:space="preserve">Dissolved Oxygen parameter </w:t>
      </w:r>
    </w:p>
    <w:p w14:paraId="41D3435C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CNN Model </w:t>
      </w:r>
    </w:p>
    <w:p w14:paraId="60CBEAE6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310B30A2" wp14:editId="15558DFF">
            <wp:extent cx="3277772" cy="1627141"/>
            <wp:effectExtent l="0" t="0" r="0" b="0"/>
            <wp:docPr id="1535554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278" cy="164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6887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    Fig 1: True vs Predicted Dissolved Oxygen </w:t>
      </w:r>
    </w:p>
    <w:p w14:paraId="2659B6E5" w14:textId="77777777" w:rsidR="00D442DA" w:rsidRPr="00D442DA" w:rsidRDefault="00D442DA" w:rsidP="00D442DA">
      <w:pPr>
        <w:pStyle w:val="BodyText"/>
        <w:rPr>
          <w:bCs/>
          <w:lang w:val="en-IN"/>
        </w:rPr>
      </w:pPr>
    </w:p>
    <w:p w14:paraId="5ACA3D57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LSTM Model </w:t>
      </w:r>
    </w:p>
    <w:p w14:paraId="1BA01DC1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0E352CA2" wp14:editId="28FDF0C9">
            <wp:extent cx="2138289" cy="2145433"/>
            <wp:effectExtent l="0" t="0" r="0" b="7620"/>
            <wp:docPr id="216358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" r="2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242" cy="215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24536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Fig 9: True vs Predicted Dissolved Oxygen </w:t>
      </w:r>
    </w:p>
    <w:p w14:paraId="34460920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GRU Model</w:t>
      </w:r>
    </w:p>
    <w:p w14:paraId="7DD8E8AA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310B0FC2" wp14:editId="10685CEC">
            <wp:extent cx="2722098" cy="2604138"/>
            <wp:effectExtent l="0" t="0" r="2540" b="5715"/>
            <wp:docPr id="7104528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84" cy="261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AC03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Fig 10: True vs Predicted Dissolved oxygen </w:t>
      </w:r>
    </w:p>
    <w:p w14:paraId="356D9215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CNN-LSTM Model</w:t>
      </w:r>
    </w:p>
    <w:p w14:paraId="478A02CD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0EC17C3D" wp14:editId="2FC7F3F9">
            <wp:extent cx="2672861" cy="1797010"/>
            <wp:effectExtent l="0" t="0" r="0" b="0"/>
            <wp:docPr id="10772999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913" cy="182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3DC7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Fig 11: True vs predicted Dissolved oxygen </w:t>
      </w:r>
    </w:p>
    <w:p w14:paraId="7C40C3D2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CNN-UNET Model</w:t>
      </w:r>
    </w:p>
    <w:p w14:paraId="5BA548E5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24E759B2" wp14:editId="5A68CB04">
            <wp:extent cx="3421514" cy="1944950"/>
            <wp:effectExtent l="0" t="0" r="7620" b="0"/>
            <wp:docPr id="6332875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284" cy="196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71E6" w14:textId="77777777" w:rsidR="00D442DA" w:rsidRPr="00D442DA" w:rsidRDefault="00D442DA" w:rsidP="00D442DA">
      <w:pPr>
        <w:pStyle w:val="BodyText"/>
        <w:ind w:left="4" w:firstLine="1"/>
        <w:rPr>
          <w:bCs/>
          <w:lang w:val="en-IN"/>
        </w:rPr>
      </w:pPr>
      <w:r w:rsidRPr="00D442DA">
        <w:rPr>
          <w:bCs/>
          <w:lang w:val="en-IN"/>
        </w:rPr>
        <w:t xml:space="preserve"> </w:t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  <w:t xml:space="preserve">                                        Fig 12: True vs predicted Dissolved oxygen </w:t>
      </w:r>
    </w:p>
    <w:p w14:paraId="3320764C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ANN Model</w:t>
      </w:r>
    </w:p>
    <w:p w14:paraId="7F671141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014151FE" wp14:editId="41F32237">
            <wp:extent cx="3241134" cy="1954527"/>
            <wp:effectExtent l="0" t="0" r="0" b="8255"/>
            <wp:docPr id="20568115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11589" name="Picture 2056811589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54" t="-926" r="32973" b="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200" cy="1973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DEE0A" w14:textId="77777777" w:rsidR="00D442DA" w:rsidRPr="00D442DA" w:rsidRDefault="00D442DA" w:rsidP="00D442DA">
      <w:pPr>
        <w:pStyle w:val="BodyText"/>
        <w:ind w:firstLine="1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Fig 13: True vs predicted Dissolved oxygen</w:t>
      </w:r>
    </w:p>
    <w:p w14:paraId="2171C030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GAM Model</w:t>
      </w:r>
    </w:p>
    <w:p w14:paraId="23E6C103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27746084" wp14:editId="36A7604D">
            <wp:extent cx="3175000" cy="2468237"/>
            <wp:effectExtent l="0" t="0" r="6350" b="8890"/>
            <wp:docPr id="18445496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643" cy="248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662E" w14:textId="77777777" w:rsidR="00D442DA" w:rsidRPr="00D442DA" w:rsidRDefault="00D442DA" w:rsidP="00D442DA">
      <w:pPr>
        <w:pStyle w:val="BodyText"/>
        <w:ind w:firstLine="1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Fig 14: True vs predicted Dissolved oxygen</w:t>
      </w:r>
    </w:p>
    <w:p w14:paraId="7367E799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CNN Model</w:t>
      </w:r>
    </w:p>
    <w:p w14:paraId="742CC034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4E26343A" wp14:editId="2AAE6F23">
            <wp:extent cx="2490189" cy="1235629"/>
            <wp:effectExtent l="0" t="0" r="5715" b="3175"/>
            <wp:docPr id="1253314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053" cy="12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932F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</w:r>
      <w:r w:rsidRPr="00D442DA">
        <w:rPr>
          <w:bCs/>
          <w:lang w:val="en-IN"/>
        </w:rPr>
        <w:tab/>
        <w:t xml:space="preserve">                                        Fig 15: True vs predicted Turbidity</w:t>
      </w:r>
    </w:p>
    <w:p w14:paraId="09D95B81" w14:textId="77777777" w:rsidR="00D442DA" w:rsidRPr="00D442DA" w:rsidRDefault="00D442DA" w:rsidP="00D442DA">
      <w:pPr>
        <w:pStyle w:val="BodyText"/>
        <w:rPr>
          <w:bCs/>
          <w:noProof/>
          <w:lang w:val="en-IN"/>
        </w:rPr>
      </w:pPr>
      <w:r w:rsidRPr="00D442DA">
        <w:rPr>
          <w:bCs/>
          <w:lang w:val="en-IN"/>
        </w:rPr>
        <w:t xml:space="preserve">LSTM Model </w:t>
      </w:r>
      <w:r w:rsidRPr="00D442DA">
        <w:rPr>
          <w:bCs/>
          <w:noProof/>
          <w:lang w:val="en-IN"/>
        </w:rPr>
        <w:t xml:space="preserve">  </w:t>
      </w:r>
    </w:p>
    <w:p w14:paraId="729806DA" w14:textId="77777777" w:rsidR="00D442DA" w:rsidRPr="00D442DA" w:rsidRDefault="00D442DA" w:rsidP="00D442DA">
      <w:pPr>
        <w:pStyle w:val="BodyText"/>
        <w:rPr>
          <w:bCs/>
          <w:noProof/>
          <w:lang w:val="en-IN"/>
        </w:rPr>
      </w:pPr>
      <w:r w:rsidRPr="00D442DA">
        <w:rPr>
          <w:bCs/>
          <w:noProof/>
          <w:lang w:val="en-IN"/>
        </w:rPr>
        <w:t xml:space="preserve">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00EA51EF" wp14:editId="3855E47D">
            <wp:extent cx="2667964" cy="1747493"/>
            <wp:effectExtent l="0" t="0" r="0" b="5715"/>
            <wp:docPr id="538788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433" cy="17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D2BB" w14:textId="77777777" w:rsidR="00D442DA" w:rsidRPr="00D442DA" w:rsidRDefault="00D442DA" w:rsidP="00D442DA">
      <w:pPr>
        <w:pStyle w:val="BodyText"/>
        <w:rPr>
          <w:bCs/>
          <w:noProof/>
          <w:lang w:val="en-IN"/>
        </w:rPr>
      </w:pPr>
      <w:r w:rsidRPr="00D442DA">
        <w:rPr>
          <w:bCs/>
          <w:noProof/>
          <w:lang w:val="en-IN"/>
        </w:rPr>
        <w:t xml:space="preserve">                                  Fig 16: True vs predicted Turbidity</w:t>
      </w:r>
    </w:p>
    <w:p w14:paraId="70E01B62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GRU Model</w:t>
      </w:r>
    </w:p>
    <w:p w14:paraId="60877B6E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522B5EC2" wp14:editId="64DF2B7D">
            <wp:extent cx="1800137" cy="1754899"/>
            <wp:effectExtent l="0" t="0" r="0" b="0"/>
            <wp:docPr id="498259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6" cy="177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1C7A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Fig 17: True vs predicted Turbidity</w:t>
      </w:r>
    </w:p>
    <w:p w14:paraId="682C5547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CNN-LSTM Model</w:t>
      </w:r>
    </w:p>
    <w:p w14:paraId="07D06049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609453A4" wp14:editId="3559B6BC">
            <wp:extent cx="1892605" cy="1844572"/>
            <wp:effectExtent l="0" t="0" r="0" b="3810"/>
            <wp:docPr id="102009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83" cy="18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A7BAD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Fig 18: True vs predicted Turbidity</w:t>
      </w:r>
    </w:p>
    <w:p w14:paraId="0D378DAB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CNN-UNET Model  </w:t>
      </w:r>
    </w:p>
    <w:p w14:paraId="2742893A" w14:textId="77777777" w:rsidR="00D442DA" w:rsidRPr="00D442DA" w:rsidRDefault="00D442DA" w:rsidP="00D442DA">
      <w:pPr>
        <w:pStyle w:val="BodyText"/>
        <w:rPr>
          <w:bCs/>
          <w:noProof/>
          <w:lang w:val="en-IN"/>
        </w:rPr>
      </w:pPr>
      <w:r w:rsidRPr="00D442DA">
        <w:rPr>
          <w:bCs/>
          <w:noProof/>
          <w:lang w:val="en-IN"/>
        </w:rPr>
        <w:t xml:space="preserve">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4DC42350" wp14:editId="788B85CE">
            <wp:extent cx="1904035" cy="1869363"/>
            <wp:effectExtent l="0" t="0" r="1270" b="0"/>
            <wp:docPr id="286100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56" cy="188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4113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Fig 19: True vs predicted Turbidity</w:t>
      </w:r>
    </w:p>
    <w:p w14:paraId="4BA848EC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ANN Model </w:t>
      </w:r>
    </w:p>
    <w:p w14:paraId="12026978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1B99368F" wp14:editId="5FCED634">
            <wp:extent cx="2557730" cy="2493454"/>
            <wp:effectExtent l="0" t="0" r="0" b="2540"/>
            <wp:docPr id="1106203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577" cy="250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CB02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Fig 20: True vs predicted Turbidity</w:t>
      </w:r>
    </w:p>
    <w:p w14:paraId="443CB7DC" w14:textId="77777777" w:rsidR="00D442DA" w:rsidRPr="00D442DA" w:rsidRDefault="00D442DA" w:rsidP="00D442DA">
      <w:pPr>
        <w:pStyle w:val="BodyText"/>
        <w:rPr>
          <w:bCs/>
          <w:noProof/>
          <w:lang w:val="en-IN"/>
        </w:rPr>
      </w:pPr>
      <w:r w:rsidRPr="00D442DA">
        <w:rPr>
          <w:bCs/>
          <w:lang w:val="en-IN"/>
        </w:rPr>
        <w:t>GAM Model</w:t>
      </w:r>
    </w:p>
    <w:p w14:paraId="68664C3C" w14:textId="77777777" w:rsidR="00D442DA" w:rsidRPr="00D442DA" w:rsidRDefault="00D442DA" w:rsidP="00D442DA">
      <w:pPr>
        <w:pStyle w:val="BodyText"/>
        <w:rPr>
          <w:bCs/>
          <w:noProof/>
          <w:lang w:val="en-IN"/>
        </w:rPr>
      </w:pPr>
      <w:r w:rsidRPr="00D442DA">
        <w:rPr>
          <w:bCs/>
          <w:noProof/>
          <w:lang w:val="en-IN"/>
        </w:rPr>
        <w:t xml:space="preserve">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1CFC62F5" wp14:editId="196D1138">
            <wp:extent cx="2066081" cy="1628257"/>
            <wp:effectExtent l="0" t="0" r="0" b="0"/>
            <wp:docPr id="13622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36" cy="166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92E2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</w:t>
      </w:r>
      <w:r w:rsidRPr="00D442DA">
        <w:rPr>
          <w:bCs/>
          <w:lang w:val="en-IN"/>
        </w:rPr>
        <w:tab/>
        <w:t xml:space="preserve">        Fig 21: True vs predicted Turbidity</w:t>
      </w:r>
    </w:p>
    <w:p w14:paraId="671AAFF5" w14:textId="77777777" w:rsidR="00D442DA" w:rsidRPr="00D442DA" w:rsidRDefault="00D442DA" w:rsidP="00D442DA">
      <w:pPr>
        <w:pStyle w:val="BodyText"/>
        <w:rPr>
          <w:b/>
          <w:lang w:val="en-IN"/>
        </w:rPr>
      </w:pPr>
      <w:r w:rsidRPr="00D442DA">
        <w:rPr>
          <w:b/>
          <w:lang w:val="en-IN"/>
        </w:rPr>
        <w:t xml:space="preserve">Salinity parameter </w:t>
      </w:r>
    </w:p>
    <w:p w14:paraId="05DD2B44" w14:textId="77777777" w:rsidR="00D442DA" w:rsidRPr="00D442DA" w:rsidRDefault="00D442DA" w:rsidP="00D442DA">
      <w:pPr>
        <w:pStyle w:val="BodyText"/>
        <w:rPr>
          <w:bCs/>
          <w:noProof/>
          <w:lang w:val="en-IN"/>
        </w:rPr>
      </w:pPr>
      <w:r w:rsidRPr="00D442DA">
        <w:rPr>
          <w:bCs/>
          <w:lang w:val="en-IN"/>
        </w:rPr>
        <w:t xml:space="preserve">CNN Model       </w:t>
      </w:r>
    </w:p>
    <w:p w14:paraId="10D17A57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083A5E60" wp14:editId="424331DC">
            <wp:extent cx="2054064" cy="1728173"/>
            <wp:effectExtent l="0" t="0" r="3810" b="5715"/>
            <wp:docPr id="151722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891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967" cy="173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F1CA5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Fig 22: True vs predicted salinity</w:t>
      </w:r>
    </w:p>
    <w:p w14:paraId="290AB2E5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LSTM Model</w:t>
      </w:r>
    </w:p>
    <w:p w14:paraId="1A7DC393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26DCAC7A" wp14:editId="7AD178D7">
            <wp:extent cx="2649466" cy="2058827"/>
            <wp:effectExtent l="0" t="0" r="0" b="0"/>
            <wp:docPr id="95381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075" cy="206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4A3B6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Fig 23: True vs predicted salinity</w:t>
      </w:r>
    </w:p>
    <w:p w14:paraId="43C957A1" w14:textId="77777777" w:rsidR="00D442DA" w:rsidRPr="00D442DA" w:rsidRDefault="00D442DA" w:rsidP="00D442DA">
      <w:pPr>
        <w:pStyle w:val="BodyText"/>
        <w:rPr>
          <w:bCs/>
          <w:noProof/>
          <w:lang w:val="en-IN"/>
        </w:rPr>
      </w:pPr>
      <w:r w:rsidRPr="00D442DA">
        <w:rPr>
          <w:bCs/>
          <w:lang w:val="en-IN"/>
        </w:rPr>
        <w:t>GRU Model</w:t>
      </w:r>
    </w:p>
    <w:p w14:paraId="1E33A584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5115DCF8" wp14:editId="4ECB0284">
            <wp:extent cx="3063574" cy="2349500"/>
            <wp:effectExtent l="0" t="0" r="3810" b="0"/>
            <wp:docPr id="1953208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574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16D41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Fig 24: True vs predicted salinity</w:t>
      </w:r>
    </w:p>
    <w:p w14:paraId="3AA92836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CNN-LSTM Model</w:t>
      </w:r>
    </w:p>
    <w:p w14:paraId="0678720B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5D2C556C" wp14:editId="08D5F76A">
            <wp:extent cx="2761047" cy="1648589"/>
            <wp:effectExtent l="0" t="0" r="1270" b="8890"/>
            <wp:docPr id="1964746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366" cy="165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BBFA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Fig 25: True vs predicted salinity</w:t>
      </w:r>
    </w:p>
    <w:p w14:paraId="1E275790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CNN-UNET Model</w:t>
      </w:r>
    </w:p>
    <w:p w14:paraId="6656FECF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1381558F" wp14:editId="63BBFD54">
            <wp:extent cx="2109563" cy="2302933"/>
            <wp:effectExtent l="0" t="0" r="5080" b="2540"/>
            <wp:docPr id="1434919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10" b="5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639" cy="2320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A40B0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    Fig 26: True vs predicted Salinity</w:t>
      </w:r>
    </w:p>
    <w:p w14:paraId="17107296" w14:textId="77777777" w:rsidR="00D442DA" w:rsidRPr="00D442DA" w:rsidRDefault="00D442DA" w:rsidP="00D442DA">
      <w:pPr>
        <w:pStyle w:val="BodyText"/>
        <w:rPr>
          <w:bCs/>
          <w:lang w:val="en-IN"/>
        </w:rPr>
      </w:pPr>
    </w:p>
    <w:p w14:paraId="6D08A561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ANN Model </w:t>
      </w:r>
    </w:p>
    <w:p w14:paraId="7FBD5F9D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3DF26A10" wp14:editId="17DBCCE5">
            <wp:extent cx="2528809" cy="1513840"/>
            <wp:effectExtent l="0" t="0" r="5080" b="0"/>
            <wp:docPr id="18316394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671" cy="15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A0119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     Fig 27: True vs predicted salinity</w:t>
      </w:r>
    </w:p>
    <w:p w14:paraId="5DD8E7AF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>GAM Model</w:t>
      </w:r>
    </w:p>
    <w:p w14:paraId="653D08FA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</w:t>
      </w:r>
      <w:r w:rsidRPr="00D442DA">
        <w:rPr>
          <w:bCs/>
          <w:noProof/>
          <w:lang w:val="en-IN"/>
        </w:rPr>
        <w:drawing>
          <wp:inline distT="0" distB="0" distL="0" distR="0" wp14:anchorId="665021F0" wp14:editId="2B32EF99">
            <wp:extent cx="3335808" cy="1656478"/>
            <wp:effectExtent l="0" t="0" r="0" b="1270"/>
            <wp:docPr id="168958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813" cy="166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E47F1" w14:textId="77777777" w:rsidR="00D442DA" w:rsidRPr="00D442DA" w:rsidRDefault="00D442DA" w:rsidP="00D442DA">
      <w:pPr>
        <w:pStyle w:val="BodyText"/>
        <w:rPr>
          <w:bCs/>
          <w:lang w:val="en-IN"/>
        </w:rPr>
      </w:pPr>
      <w:r w:rsidRPr="00D442DA">
        <w:rPr>
          <w:bCs/>
          <w:lang w:val="en-IN"/>
        </w:rPr>
        <w:t xml:space="preserve">                                                      Fig 28: True vs predicted salinity</w:t>
      </w:r>
    </w:p>
    <w:p w14:paraId="7A6AE2AE" w14:textId="77777777" w:rsidR="00D442DA" w:rsidRPr="00D442DA" w:rsidRDefault="00D442DA" w:rsidP="00D442DA">
      <w:pPr>
        <w:pStyle w:val="BodyText"/>
        <w:rPr>
          <w:bCs/>
          <w:lang w:val="en-IN"/>
        </w:rPr>
      </w:pPr>
    </w:p>
    <w:p w14:paraId="71873068" w14:textId="77777777" w:rsidR="00D442DA" w:rsidRPr="00D442DA" w:rsidRDefault="00D442DA" w:rsidP="00D442DA"/>
    <w:bookmarkEnd w:id="0"/>
    <w:p w14:paraId="33AB65D2" w14:textId="18637F09" w:rsidR="00091965" w:rsidRPr="00D442DA" w:rsidRDefault="00091965" w:rsidP="00D442DA"/>
    <w:sectPr w:rsidR="00091965" w:rsidRPr="00D442DA" w:rsidSect="00E51C1E">
      <w:footerReference w:type="default" r:id="rId39"/>
      <w:footerReference w:type="first" r:id="rId40"/>
      <w:footnotePr>
        <w:numFmt w:val="chicago"/>
      </w:footnotePr>
      <w:pgSz w:w="12240" w:h="15840" w:code="1"/>
      <w:pgMar w:top="1440" w:right="1440" w:bottom="1440" w:left="1440" w:header="1080" w:footer="10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01161" w14:textId="77777777" w:rsidR="00C61E1B" w:rsidRDefault="00C61E1B">
      <w:r>
        <w:separator/>
      </w:r>
    </w:p>
  </w:endnote>
  <w:endnote w:type="continuationSeparator" w:id="0">
    <w:p w14:paraId="1C484315" w14:textId="77777777" w:rsidR="00C61E1B" w:rsidRDefault="00C61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8ED3" w14:textId="77777777" w:rsidR="00DE7F32" w:rsidRDefault="00DE7F32" w:rsidP="00DE7F32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F3C8E">
      <w:rPr>
        <w:rStyle w:val="PageNumber"/>
        <w:noProof/>
      </w:rPr>
      <w:t>8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B80CB" w14:textId="77777777" w:rsidR="00DE7F32" w:rsidRDefault="00DE7F32" w:rsidP="00DE7F32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ACC9F" w14:textId="77777777" w:rsidR="00C61E1B" w:rsidRDefault="00C61E1B">
      <w:r>
        <w:separator/>
      </w:r>
    </w:p>
  </w:footnote>
  <w:footnote w:type="continuationSeparator" w:id="0">
    <w:p w14:paraId="69FBC42A" w14:textId="77777777" w:rsidR="00C61E1B" w:rsidRDefault="00C61E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30EB5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EA253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4A8AD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7BCC3CA"/>
    <w:lvl w:ilvl="0">
      <w:start w:val="1"/>
      <w:numFmt w:val="decimal"/>
      <w:pStyle w:val="Numberedlist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354637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D5017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CA21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D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5C4AA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7219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E9169F5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0" w:firstLine="0"/>
      </w:pPr>
      <w:rPr>
        <w:rFonts w:hint="default"/>
      </w:rPr>
    </w:lvl>
  </w:abstractNum>
  <w:abstractNum w:abstractNumId="11" w15:restartNumberingAfterBreak="0">
    <w:nsid w:val="00A42F9C"/>
    <w:multiLevelType w:val="hybridMultilevel"/>
    <w:tmpl w:val="3AE61DAA"/>
    <w:lvl w:ilvl="0" w:tplc="C85CE6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11C2AEE"/>
    <w:multiLevelType w:val="hybridMultilevel"/>
    <w:tmpl w:val="5FAA7C4E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04CA74A7"/>
    <w:multiLevelType w:val="hybridMultilevel"/>
    <w:tmpl w:val="FAD68136"/>
    <w:lvl w:ilvl="0" w:tplc="7ADCC4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64D65C5"/>
    <w:multiLevelType w:val="multilevel"/>
    <w:tmpl w:val="F15270F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06FB05F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0D3140CD"/>
    <w:multiLevelType w:val="multilevel"/>
    <w:tmpl w:val="B6C42F7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10AA093E"/>
    <w:multiLevelType w:val="multilevel"/>
    <w:tmpl w:val="430C92EA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1C5766B"/>
    <w:multiLevelType w:val="multilevel"/>
    <w:tmpl w:val="73E8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6EE4F2C"/>
    <w:multiLevelType w:val="hybridMultilevel"/>
    <w:tmpl w:val="0FC42E32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20" w15:restartNumberingAfterBreak="0">
    <w:nsid w:val="19964427"/>
    <w:multiLevelType w:val="hybridMultilevel"/>
    <w:tmpl w:val="7F4C00C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2DC0AA6"/>
    <w:multiLevelType w:val="hybridMultilevel"/>
    <w:tmpl w:val="F2846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6E69E8"/>
    <w:multiLevelType w:val="hybridMultilevel"/>
    <w:tmpl w:val="52E8E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907679"/>
    <w:multiLevelType w:val="multilevel"/>
    <w:tmpl w:val="896A3DAC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2F477934"/>
    <w:multiLevelType w:val="hybridMultilevel"/>
    <w:tmpl w:val="01B0F53E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5" w15:restartNumberingAfterBreak="0">
    <w:nsid w:val="36B16A8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37613B1E"/>
    <w:multiLevelType w:val="hybridMultilevel"/>
    <w:tmpl w:val="501497EE"/>
    <w:lvl w:ilvl="0" w:tplc="3120F7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7F615C4"/>
    <w:multiLevelType w:val="hybridMultilevel"/>
    <w:tmpl w:val="DF46F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EC5B0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3CB77EED"/>
    <w:multiLevelType w:val="hybridMultilevel"/>
    <w:tmpl w:val="397CB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D575AC"/>
    <w:multiLevelType w:val="multilevel"/>
    <w:tmpl w:val="883E5C6A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3CE67DD3"/>
    <w:multiLevelType w:val="multilevel"/>
    <w:tmpl w:val="91FE3EF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3E01644B"/>
    <w:multiLevelType w:val="hybridMultilevel"/>
    <w:tmpl w:val="881C12BC"/>
    <w:lvl w:ilvl="0" w:tplc="2F44C39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4F07DC7"/>
    <w:multiLevelType w:val="hybridMultilevel"/>
    <w:tmpl w:val="1A884680"/>
    <w:lvl w:ilvl="0" w:tplc="00CE5FF6">
      <w:start w:val="1"/>
      <w:numFmt w:val="decimal"/>
      <w:pStyle w:val="Reference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834E90"/>
    <w:multiLevelType w:val="multilevel"/>
    <w:tmpl w:val="7298C86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4D975C11"/>
    <w:multiLevelType w:val="hybridMultilevel"/>
    <w:tmpl w:val="878EC802"/>
    <w:lvl w:ilvl="0" w:tplc="B1C8C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F19331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501C75D9"/>
    <w:multiLevelType w:val="hybridMultilevel"/>
    <w:tmpl w:val="A71672D6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8" w15:restartNumberingAfterBreak="0">
    <w:nsid w:val="53B22C8D"/>
    <w:multiLevelType w:val="hybridMultilevel"/>
    <w:tmpl w:val="2A3EEE54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9" w15:restartNumberingAfterBreak="0">
    <w:nsid w:val="585C1548"/>
    <w:multiLevelType w:val="hybridMultilevel"/>
    <w:tmpl w:val="40428D9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40" w15:restartNumberingAfterBreak="0">
    <w:nsid w:val="58AC1878"/>
    <w:multiLevelType w:val="hybridMultilevel"/>
    <w:tmpl w:val="BF42D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121787"/>
    <w:multiLevelType w:val="hybridMultilevel"/>
    <w:tmpl w:val="14F8D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096102"/>
    <w:multiLevelType w:val="hybridMultilevel"/>
    <w:tmpl w:val="55A870E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3115F0"/>
    <w:multiLevelType w:val="hybridMultilevel"/>
    <w:tmpl w:val="BABC3F1A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7C36B0E"/>
    <w:multiLevelType w:val="multilevel"/>
    <w:tmpl w:val="F0A22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6B4630B4"/>
    <w:multiLevelType w:val="multilevel"/>
    <w:tmpl w:val="5ADAB30A"/>
    <w:lvl w:ilvl="0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1646193"/>
    <w:multiLevelType w:val="multilevel"/>
    <w:tmpl w:val="05C4A5B4"/>
    <w:lvl w:ilvl="0">
      <w:start w:val="1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7" w15:restartNumberingAfterBreak="0">
    <w:nsid w:val="7D144373"/>
    <w:multiLevelType w:val="multilevel"/>
    <w:tmpl w:val="A156EC36"/>
    <w:lvl w:ilvl="0">
      <w:start w:val="1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8" w15:restartNumberingAfterBreak="0">
    <w:nsid w:val="7EA85334"/>
    <w:multiLevelType w:val="multilevel"/>
    <w:tmpl w:val="7A9C31A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609553715">
    <w:abstractNumId w:val="10"/>
  </w:num>
  <w:num w:numId="2" w16cid:durableId="859323155">
    <w:abstractNumId w:val="10"/>
  </w:num>
  <w:num w:numId="3" w16cid:durableId="869028482">
    <w:abstractNumId w:val="10"/>
  </w:num>
  <w:num w:numId="4" w16cid:durableId="456065396">
    <w:abstractNumId w:val="13"/>
  </w:num>
  <w:num w:numId="5" w16cid:durableId="1488934133">
    <w:abstractNumId w:val="36"/>
  </w:num>
  <w:num w:numId="6" w16cid:durableId="827213937">
    <w:abstractNumId w:val="15"/>
  </w:num>
  <w:num w:numId="7" w16cid:durableId="51933450">
    <w:abstractNumId w:val="11"/>
  </w:num>
  <w:num w:numId="8" w16cid:durableId="1171682465">
    <w:abstractNumId w:val="25"/>
  </w:num>
  <w:num w:numId="9" w16cid:durableId="11421666">
    <w:abstractNumId w:val="32"/>
  </w:num>
  <w:num w:numId="10" w16cid:durableId="55475171">
    <w:abstractNumId w:val="28"/>
  </w:num>
  <w:num w:numId="11" w16cid:durableId="1979604657">
    <w:abstractNumId w:val="18"/>
  </w:num>
  <w:num w:numId="12" w16cid:durableId="346448940">
    <w:abstractNumId w:val="26"/>
  </w:num>
  <w:num w:numId="13" w16cid:durableId="1547839443">
    <w:abstractNumId w:val="20"/>
  </w:num>
  <w:num w:numId="14" w16cid:durableId="354619990">
    <w:abstractNumId w:val="9"/>
  </w:num>
  <w:num w:numId="15" w16cid:durableId="1300190728">
    <w:abstractNumId w:val="7"/>
  </w:num>
  <w:num w:numId="16" w16cid:durableId="2113931115">
    <w:abstractNumId w:val="6"/>
  </w:num>
  <w:num w:numId="17" w16cid:durableId="1308558459">
    <w:abstractNumId w:val="5"/>
  </w:num>
  <w:num w:numId="18" w16cid:durableId="1434133289">
    <w:abstractNumId w:val="4"/>
  </w:num>
  <w:num w:numId="19" w16cid:durableId="2096052300">
    <w:abstractNumId w:val="8"/>
  </w:num>
  <w:num w:numId="20" w16cid:durableId="1027951084">
    <w:abstractNumId w:val="3"/>
  </w:num>
  <w:num w:numId="21" w16cid:durableId="564219038">
    <w:abstractNumId w:val="2"/>
  </w:num>
  <w:num w:numId="22" w16cid:durableId="1075398181">
    <w:abstractNumId w:val="1"/>
  </w:num>
  <w:num w:numId="23" w16cid:durableId="1833595730">
    <w:abstractNumId w:val="0"/>
  </w:num>
  <w:num w:numId="24" w16cid:durableId="1419523082">
    <w:abstractNumId w:val="35"/>
  </w:num>
  <w:num w:numId="25" w16cid:durableId="627974519">
    <w:abstractNumId w:val="23"/>
  </w:num>
  <w:num w:numId="26" w16cid:durableId="1614701620">
    <w:abstractNumId w:val="14"/>
  </w:num>
  <w:num w:numId="27" w16cid:durableId="1422674870">
    <w:abstractNumId w:val="31"/>
  </w:num>
  <w:num w:numId="28" w16cid:durableId="176773970">
    <w:abstractNumId w:val="47"/>
  </w:num>
  <w:num w:numId="29" w16cid:durableId="173692713">
    <w:abstractNumId w:val="46"/>
  </w:num>
  <w:num w:numId="30" w16cid:durableId="688946811">
    <w:abstractNumId w:val="17"/>
  </w:num>
  <w:num w:numId="31" w16cid:durableId="449665491">
    <w:abstractNumId w:val="30"/>
  </w:num>
  <w:num w:numId="32" w16cid:durableId="1511331451">
    <w:abstractNumId w:val="48"/>
  </w:num>
  <w:num w:numId="33" w16cid:durableId="707725706">
    <w:abstractNumId w:val="34"/>
  </w:num>
  <w:num w:numId="34" w16cid:durableId="857276542">
    <w:abstractNumId w:val="33"/>
  </w:num>
  <w:num w:numId="35" w16cid:durableId="700323883">
    <w:abstractNumId w:val="35"/>
  </w:num>
  <w:num w:numId="36" w16cid:durableId="382800374">
    <w:abstractNumId w:val="29"/>
  </w:num>
  <w:num w:numId="37" w16cid:durableId="746150388">
    <w:abstractNumId w:val="22"/>
  </w:num>
  <w:num w:numId="38" w16cid:durableId="83042547">
    <w:abstractNumId w:val="45"/>
  </w:num>
  <w:num w:numId="39" w16cid:durableId="1580597997">
    <w:abstractNumId w:val="27"/>
  </w:num>
  <w:num w:numId="40" w16cid:durableId="543249954">
    <w:abstractNumId w:val="12"/>
  </w:num>
  <w:num w:numId="41" w16cid:durableId="1334147559">
    <w:abstractNumId w:val="43"/>
  </w:num>
  <w:num w:numId="42" w16cid:durableId="1741630808">
    <w:abstractNumId w:val="37"/>
  </w:num>
  <w:num w:numId="43" w16cid:durableId="743528187">
    <w:abstractNumId w:val="19"/>
  </w:num>
  <w:num w:numId="44" w16cid:durableId="884756813">
    <w:abstractNumId w:val="24"/>
  </w:num>
  <w:num w:numId="45" w16cid:durableId="1886600237">
    <w:abstractNumId w:val="38"/>
  </w:num>
  <w:num w:numId="46" w16cid:durableId="1645235259">
    <w:abstractNumId w:val="42"/>
  </w:num>
  <w:num w:numId="47" w16cid:durableId="1678850619">
    <w:abstractNumId w:val="16"/>
  </w:num>
  <w:num w:numId="48" w16cid:durableId="1510293820">
    <w:abstractNumId w:val="40"/>
  </w:num>
  <w:num w:numId="49" w16cid:durableId="2095204031">
    <w:abstractNumId w:val="44"/>
  </w:num>
  <w:num w:numId="50" w16cid:durableId="487014877">
    <w:abstractNumId w:val="41"/>
  </w:num>
  <w:num w:numId="51" w16cid:durableId="939339584">
    <w:abstractNumId w:val="39"/>
  </w:num>
  <w:num w:numId="52" w16cid:durableId="18791970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0"/>
  <w:characterSpacingControl w:val="doNotCompress"/>
  <w:savePreviewPicture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8F6"/>
    <w:rsid w:val="000005E1"/>
    <w:rsid w:val="000008D8"/>
    <w:rsid w:val="000024ED"/>
    <w:rsid w:val="000071B4"/>
    <w:rsid w:val="00007A1F"/>
    <w:rsid w:val="00007CA4"/>
    <w:rsid w:val="00010621"/>
    <w:rsid w:val="00012A71"/>
    <w:rsid w:val="0001352A"/>
    <w:rsid w:val="00016BAF"/>
    <w:rsid w:val="00016EE2"/>
    <w:rsid w:val="00020565"/>
    <w:rsid w:val="00020B45"/>
    <w:rsid w:val="00023908"/>
    <w:rsid w:val="00023A72"/>
    <w:rsid w:val="0002668F"/>
    <w:rsid w:val="000279FF"/>
    <w:rsid w:val="00031888"/>
    <w:rsid w:val="00032025"/>
    <w:rsid w:val="000323B3"/>
    <w:rsid w:val="0003500E"/>
    <w:rsid w:val="000361B5"/>
    <w:rsid w:val="00047535"/>
    <w:rsid w:val="00050516"/>
    <w:rsid w:val="00051300"/>
    <w:rsid w:val="00053253"/>
    <w:rsid w:val="0005401C"/>
    <w:rsid w:val="00054AFD"/>
    <w:rsid w:val="000560E3"/>
    <w:rsid w:val="00056E97"/>
    <w:rsid w:val="00057A11"/>
    <w:rsid w:val="00061EDC"/>
    <w:rsid w:val="000642B2"/>
    <w:rsid w:val="000671F6"/>
    <w:rsid w:val="00070442"/>
    <w:rsid w:val="00072F37"/>
    <w:rsid w:val="00077EE4"/>
    <w:rsid w:val="000805B2"/>
    <w:rsid w:val="00080FF3"/>
    <w:rsid w:val="00086F69"/>
    <w:rsid w:val="00091965"/>
    <w:rsid w:val="00094AA1"/>
    <w:rsid w:val="00095DFD"/>
    <w:rsid w:val="00097DCC"/>
    <w:rsid w:val="000A0FE8"/>
    <w:rsid w:val="000A1EF7"/>
    <w:rsid w:val="000A57DE"/>
    <w:rsid w:val="000B0675"/>
    <w:rsid w:val="000B44A9"/>
    <w:rsid w:val="000B48A7"/>
    <w:rsid w:val="000B7C43"/>
    <w:rsid w:val="000C0F46"/>
    <w:rsid w:val="000C1A73"/>
    <w:rsid w:val="000C2B78"/>
    <w:rsid w:val="000C6CFA"/>
    <w:rsid w:val="000C7142"/>
    <w:rsid w:val="000D5BA1"/>
    <w:rsid w:val="000D6CC5"/>
    <w:rsid w:val="000E4297"/>
    <w:rsid w:val="000E4F91"/>
    <w:rsid w:val="000E5160"/>
    <w:rsid w:val="000F1756"/>
    <w:rsid w:val="000F3D32"/>
    <w:rsid w:val="0010428F"/>
    <w:rsid w:val="00117F2A"/>
    <w:rsid w:val="00121629"/>
    <w:rsid w:val="00124343"/>
    <w:rsid w:val="001261DA"/>
    <w:rsid w:val="00127CCD"/>
    <w:rsid w:val="00131907"/>
    <w:rsid w:val="00132429"/>
    <w:rsid w:val="00132AB9"/>
    <w:rsid w:val="00132E4B"/>
    <w:rsid w:val="00134720"/>
    <w:rsid w:val="00134B19"/>
    <w:rsid w:val="00135901"/>
    <w:rsid w:val="00135EF7"/>
    <w:rsid w:val="00143448"/>
    <w:rsid w:val="00145F6B"/>
    <w:rsid w:val="001464BB"/>
    <w:rsid w:val="0015075D"/>
    <w:rsid w:val="00152AB0"/>
    <w:rsid w:val="001615A3"/>
    <w:rsid w:val="001666AF"/>
    <w:rsid w:val="00166C92"/>
    <w:rsid w:val="00167CA8"/>
    <w:rsid w:val="00170AE2"/>
    <w:rsid w:val="00171EC4"/>
    <w:rsid w:val="0017250B"/>
    <w:rsid w:val="00183EC8"/>
    <w:rsid w:val="001847B1"/>
    <w:rsid w:val="00187EFA"/>
    <w:rsid w:val="00194085"/>
    <w:rsid w:val="001A2607"/>
    <w:rsid w:val="001A2AA7"/>
    <w:rsid w:val="001A2D0B"/>
    <w:rsid w:val="001A37C3"/>
    <w:rsid w:val="001A5B69"/>
    <w:rsid w:val="001A5F77"/>
    <w:rsid w:val="001A70F7"/>
    <w:rsid w:val="001A7631"/>
    <w:rsid w:val="001B0FCE"/>
    <w:rsid w:val="001B2CF5"/>
    <w:rsid w:val="001B31C5"/>
    <w:rsid w:val="001B3D23"/>
    <w:rsid w:val="001C4F5B"/>
    <w:rsid w:val="001D13F0"/>
    <w:rsid w:val="001D73C0"/>
    <w:rsid w:val="001E1A1E"/>
    <w:rsid w:val="001E2A30"/>
    <w:rsid w:val="001E5A22"/>
    <w:rsid w:val="001F05F8"/>
    <w:rsid w:val="001F0F66"/>
    <w:rsid w:val="001F1F80"/>
    <w:rsid w:val="001F5153"/>
    <w:rsid w:val="001F5EBE"/>
    <w:rsid w:val="001F65E0"/>
    <w:rsid w:val="001F7E5E"/>
    <w:rsid w:val="00202761"/>
    <w:rsid w:val="00203A80"/>
    <w:rsid w:val="00204466"/>
    <w:rsid w:val="002058D7"/>
    <w:rsid w:val="00205E63"/>
    <w:rsid w:val="00206A8D"/>
    <w:rsid w:val="002133AF"/>
    <w:rsid w:val="00214D28"/>
    <w:rsid w:val="0021702E"/>
    <w:rsid w:val="00221C7B"/>
    <w:rsid w:val="002220F6"/>
    <w:rsid w:val="0022228E"/>
    <w:rsid w:val="002240DE"/>
    <w:rsid w:val="00227136"/>
    <w:rsid w:val="00231048"/>
    <w:rsid w:val="00232910"/>
    <w:rsid w:val="00232B97"/>
    <w:rsid w:val="00232BB0"/>
    <w:rsid w:val="00240CA8"/>
    <w:rsid w:val="002419ED"/>
    <w:rsid w:val="00244D43"/>
    <w:rsid w:val="00247F78"/>
    <w:rsid w:val="0025169F"/>
    <w:rsid w:val="00252C8A"/>
    <w:rsid w:val="002546CD"/>
    <w:rsid w:val="002551D2"/>
    <w:rsid w:val="00256733"/>
    <w:rsid w:val="00257455"/>
    <w:rsid w:val="00262106"/>
    <w:rsid w:val="002655DC"/>
    <w:rsid w:val="00272A61"/>
    <w:rsid w:val="00276CD8"/>
    <w:rsid w:val="00284E66"/>
    <w:rsid w:val="00291BF3"/>
    <w:rsid w:val="00292D88"/>
    <w:rsid w:val="00293898"/>
    <w:rsid w:val="002947A0"/>
    <w:rsid w:val="00295381"/>
    <w:rsid w:val="00297D14"/>
    <w:rsid w:val="002A78ED"/>
    <w:rsid w:val="002B24EF"/>
    <w:rsid w:val="002B2894"/>
    <w:rsid w:val="002B292D"/>
    <w:rsid w:val="002B328C"/>
    <w:rsid w:val="002B7A82"/>
    <w:rsid w:val="002C10B3"/>
    <w:rsid w:val="002C367B"/>
    <w:rsid w:val="002C58C6"/>
    <w:rsid w:val="002D06F7"/>
    <w:rsid w:val="002D1FBB"/>
    <w:rsid w:val="002D30F9"/>
    <w:rsid w:val="002F06E5"/>
    <w:rsid w:val="002F15B8"/>
    <w:rsid w:val="002F28C1"/>
    <w:rsid w:val="002F3740"/>
    <w:rsid w:val="002F446C"/>
    <w:rsid w:val="002F6694"/>
    <w:rsid w:val="002F67A0"/>
    <w:rsid w:val="00303783"/>
    <w:rsid w:val="00304DBD"/>
    <w:rsid w:val="00306C88"/>
    <w:rsid w:val="00307246"/>
    <w:rsid w:val="003129A9"/>
    <w:rsid w:val="003169E3"/>
    <w:rsid w:val="00323093"/>
    <w:rsid w:val="00323566"/>
    <w:rsid w:val="00323901"/>
    <w:rsid w:val="00327C93"/>
    <w:rsid w:val="003312D7"/>
    <w:rsid w:val="00332926"/>
    <w:rsid w:val="003339D2"/>
    <w:rsid w:val="00334928"/>
    <w:rsid w:val="0033639D"/>
    <w:rsid w:val="00336799"/>
    <w:rsid w:val="003414FB"/>
    <w:rsid w:val="00342630"/>
    <w:rsid w:val="00345E88"/>
    <w:rsid w:val="00347D2E"/>
    <w:rsid w:val="0035341E"/>
    <w:rsid w:val="00353A88"/>
    <w:rsid w:val="00357EA4"/>
    <w:rsid w:val="00360ACA"/>
    <w:rsid w:val="00363595"/>
    <w:rsid w:val="00364124"/>
    <w:rsid w:val="00365226"/>
    <w:rsid w:val="00366DCC"/>
    <w:rsid w:val="00367474"/>
    <w:rsid w:val="00367854"/>
    <w:rsid w:val="0037505E"/>
    <w:rsid w:val="003751E5"/>
    <w:rsid w:val="0037737C"/>
    <w:rsid w:val="00385201"/>
    <w:rsid w:val="00385B31"/>
    <w:rsid w:val="00394A3B"/>
    <w:rsid w:val="003A2291"/>
    <w:rsid w:val="003A7717"/>
    <w:rsid w:val="003B7760"/>
    <w:rsid w:val="003C0B5E"/>
    <w:rsid w:val="003C2E7F"/>
    <w:rsid w:val="003C3167"/>
    <w:rsid w:val="003C47B8"/>
    <w:rsid w:val="003C4AC2"/>
    <w:rsid w:val="003C4DD5"/>
    <w:rsid w:val="003D1BC0"/>
    <w:rsid w:val="003D2920"/>
    <w:rsid w:val="003D37C4"/>
    <w:rsid w:val="003D394C"/>
    <w:rsid w:val="003D3B58"/>
    <w:rsid w:val="003D4BBD"/>
    <w:rsid w:val="003D591A"/>
    <w:rsid w:val="003E17F2"/>
    <w:rsid w:val="003E305D"/>
    <w:rsid w:val="003E3A1C"/>
    <w:rsid w:val="003E4885"/>
    <w:rsid w:val="003E4CCE"/>
    <w:rsid w:val="003F5267"/>
    <w:rsid w:val="003F60E2"/>
    <w:rsid w:val="00403E62"/>
    <w:rsid w:val="00404040"/>
    <w:rsid w:val="00404C7C"/>
    <w:rsid w:val="00413133"/>
    <w:rsid w:val="00416762"/>
    <w:rsid w:val="00417A80"/>
    <w:rsid w:val="00417F07"/>
    <w:rsid w:val="00421B62"/>
    <w:rsid w:val="004229A7"/>
    <w:rsid w:val="00424730"/>
    <w:rsid w:val="004277C5"/>
    <w:rsid w:val="004325BB"/>
    <w:rsid w:val="00434B2C"/>
    <w:rsid w:val="00435F41"/>
    <w:rsid w:val="00437D7A"/>
    <w:rsid w:val="004449CE"/>
    <w:rsid w:val="00444FAB"/>
    <w:rsid w:val="004535CF"/>
    <w:rsid w:val="00453AB3"/>
    <w:rsid w:val="00453D58"/>
    <w:rsid w:val="004547AD"/>
    <w:rsid w:val="004549D7"/>
    <w:rsid w:val="004551DE"/>
    <w:rsid w:val="00457262"/>
    <w:rsid w:val="00460637"/>
    <w:rsid w:val="00462D83"/>
    <w:rsid w:val="004633FC"/>
    <w:rsid w:val="00466602"/>
    <w:rsid w:val="00466CBB"/>
    <w:rsid w:val="00471A2D"/>
    <w:rsid w:val="00472735"/>
    <w:rsid w:val="0047328C"/>
    <w:rsid w:val="004739F5"/>
    <w:rsid w:val="00480AE8"/>
    <w:rsid w:val="00482D32"/>
    <w:rsid w:val="00484A10"/>
    <w:rsid w:val="00485F8D"/>
    <w:rsid w:val="00494D66"/>
    <w:rsid w:val="00495B42"/>
    <w:rsid w:val="004A017C"/>
    <w:rsid w:val="004A1B02"/>
    <w:rsid w:val="004A7A16"/>
    <w:rsid w:val="004B14FD"/>
    <w:rsid w:val="004B32B7"/>
    <w:rsid w:val="004B6772"/>
    <w:rsid w:val="004B7D0E"/>
    <w:rsid w:val="004C2132"/>
    <w:rsid w:val="004C330F"/>
    <w:rsid w:val="004C3B75"/>
    <w:rsid w:val="004C46F5"/>
    <w:rsid w:val="004C6046"/>
    <w:rsid w:val="004C7073"/>
    <w:rsid w:val="004C7C49"/>
    <w:rsid w:val="004D08D2"/>
    <w:rsid w:val="004D1895"/>
    <w:rsid w:val="004D2FAE"/>
    <w:rsid w:val="004D3FA6"/>
    <w:rsid w:val="004D504D"/>
    <w:rsid w:val="004D65CE"/>
    <w:rsid w:val="004D6B8D"/>
    <w:rsid w:val="004E5CD8"/>
    <w:rsid w:val="004F21E4"/>
    <w:rsid w:val="004F53DB"/>
    <w:rsid w:val="00500BC0"/>
    <w:rsid w:val="00500D3E"/>
    <w:rsid w:val="005026A0"/>
    <w:rsid w:val="00503F13"/>
    <w:rsid w:val="005045B9"/>
    <w:rsid w:val="005117F4"/>
    <w:rsid w:val="00512FC0"/>
    <w:rsid w:val="005311D5"/>
    <w:rsid w:val="00531439"/>
    <w:rsid w:val="005350E4"/>
    <w:rsid w:val="00540F5A"/>
    <w:rsid w:val="00541AE0"/>
    <w:rsid w:val="00542F2B"/>
    <w:rsid w:val="005548E8"/>
    <w:rsid w:val="00560735"/>
    <w:rsid w:val="005663C9"/>
    <w:rsid w:val="00574E5A"/>
    <w:rsid w:val="005815FA"/>
    <w:rsid w:val="00581611"/>
    <w:rsid w:val="0058380E"/>
    <w:rsid w:val="00584764"/>
    <w:rsid w:val="00593019"/>
    <w:rsid w:val="005949A2"/>
    <w:rsid w:val="005A0917"/>
    <w:rsid w:val="005A1029"/>
    <w:rsid w:val="005A117A"/>
    <w:rsid w:val="005A2CCD"/>
    <w:rsid w:val="005A376C"/>
    <w:rsid w:val="005A58FF"/>
    <w:rsid w:val="005A5995"/>
    <w:rsid w:val="005B3D57"/>
    <w:rsid w:val="005B527F"/>
    <w:rsid w:val="005C13C3"/>
    <w:rsid w:val="005C3BDE"/>
    <w:rsid w:val="005C4001"/>
    <w:rsid w:val="005C535A"/>
    <w:rsid w:val="005D254D"/>
    <w:rsid w:val="005D2713"/>
    <w:rsid w:val="005E2F69"/>
    <w:rsid w:val="005E38D8"/>
    <w:rsid w:val="005E78F9"/>
    <w:rsid w:val="005F120F"/>
    <w:rsid w:val="005F227D"/>
    <w:rsid w:val="005F39C7"/>
    <w:rsid w:val="005F4731"/>
    <w:rsid w:val="005F4A68"/>
    <w:rsid w:val="006003A5"/>
    <w:rsid w:val="0060514A"/>
    <w:rsid w:val="0060678F"/>
    <w:rsid w:val="006072D0"/>
    <w:rsid w:val="006100E7"/>
    <w:rsid w:val="0061047D"/>
    <w:rsid w:val="00614A22"/>
    <w:rsid w:val="00615676"/>
    <w:rsid w:val="0061568F"/>
    <w:rsid w:val="006262D8"/>
    <w:rsid w:val="0063006B"/>
    <w:rsid w:val="00631DE4"/>
    <w:rsid w:val="00633E82"/>
    <w:rsid w:val="00635FBE"/>
    <w:rsid w:val="00636B00"/>
    <w:rsid w:val="00640DC6"/>
    <w:rsid w:val="006430EA"/>
    <w:rsid w:val="00643AF9"/>
    <w:rsid w:val="00644880"/>
    <w:rsid w:val="0064659B"/>
    <w:rsid w:val="00650347"/>
    <w:rsid w:val="00653A73"/>
    <w:rsid w:val="006541D1"/>
    <w:rsid w:val="00656397"/>
    <w:rsid w:val="00660772"/>
    <w:rsid w:val="00661000"/>
    <w:rsid w:val="0066141F"/>
    <w:rsid w:val="00661A20"/>
    <w:rsid w:val="006622E6"/>
    <w:rsid w:val="0066289F"/>
    <w:rsid w:val="00662CD9"/>
    <w:rsid w:val="00666858"/>
    <w:rsid w:val="006674BA"/>
    <w:rsid w:val="006701BE"/>
    <w:rsid w:val="00677B21"/>
    <w:rsid w:val="006836F3"/>
    <w:rsid w:val="00683FEF"/>
    <w:rsid w:val="006844D6"/>
    <w:rsid w:val="0068641F"/>
    <w:rsid w:val="006875A6"/>
    <w:rsid w:val="00687D55"/>
    <w:rsid w:val="0069649A"/>
    <w:rsid w:val="006964C5"/>
    <w:rsid w:val="006965FF"/>
    <w:rsid w:val="006A002C"/>
    <w:rsid w:val="006A15B5"/>
    <w:rsid w:val="006A3608"/>
    <w:rsid w:val="006A6B4E"/>
    <w:rsid w:val="006B3D4E"/>
    <w:rsid w:val="006B3DFD"/>
    <w:rsid w:val="006B7251"/>
    <w:rsid w:val="006C1308"/>
    <w:rsid w:val="006C1633"/>
    <w:rsid w:val="006C3A50"/>
    <w:rsid w:val="006C77F6"/>
    <w:rsid w:val="006D336D"/>
    <w:rsid w:val="006D5425"/>
    <w:rsid w:val="006D7509"/>
    <w:rsid w:val="006D77EF"/>
    <w:rsid w:val="006E5515"/>
    <w:rsid w:val="006F4E29"/>
    <w:rsid w:val="006F4FDF"/>
    <w:rsid w:val="006F6059"/>
    <w:rsid w:val="006F6FA1"/>
    <w:rsid w:val="00702557"/>
    <w:rsid w:val="007025DF"/>
    <w:rsid w:val="00706C53"/>
    <w:rsid w:val="00712FDE"/>
    <w:rsid w:val="00716802"/>
    <w:rsid w:val="0071787E"/>
    <w:rsid w:val="00720808"/>
    <w:rsid w:val="007247BB"/>
    <w:rsid w:val="0072613D"/>
    <w:rsid w:val="0072778C"/>
    <w:rsid w:val="00732542"/>
    <w:rsid w:val="00732A34"/>
    <w:rsid w:val="00733504"/>
    <w:rsid w:val="007336B0"/>
    <w:rsid w:val="0073693E"/>
    <w:rsid w:val="007369A5"/>
    <w:rsid w:val="00737360"/>
    <w:rsid w:val="007379AA"/>
    <w:rsid w:val="0074463A"/>
    <w:rsid w:val="00744F41"/>
    <w:rsid w:val="0075049F"/>
    <w:rsid w:val="00750A9F"/>
    <w:rsid w:val="0075365C"/>
    <w:rsid w:val="00753C71"/>
    <w:rsid w:val="007541C4"/>
    <w:rsid w:val="007555E9"/>
    <w:rsid w:val="00756D5E"/>
    <w:rsid w:val="007619B3"/>
    <w:rsid w:val="00761B7E"/>
    <w:rsid w:val="00762F7A"/>
    <w:rsid w:val="00763056"/>
    <w:rsid w:val="0076368C"/>
    <w:rsid w:val="00772F86"/>
    <w:rsid w:val="00780E76"/>
    <w:rsid w:val="00783FCA"/>
    <w:rsid w:val="0078522A"/>
    <w:rsid w:val="00785F9A"/>
    <w:rsid w:val="007861BA"/>
    <w:rsid w:val="00792E76"/>
    <w:rsid w:val="007944E6"/>
    <w:rsid w:val="00794571"/>
    <w:rsid w:val="007A1435"/>
    <w:rsid w:val="007A1818"/>
    <w:rsid w:val="007A7F04"/>
    <w:rsid w:val="007B0278"/>
    <w:rsid w:val="007B2E54"/>
    <w:rsid w:val="007B3A07"/>
    <w:rsid w:val="007B53F5"/>
    <w:rsid w:val="007B5C83"/>
    <w:rsid w:val="007C167D"/>
    <w:rsid w:val="007C3D2C"/>
    <w:rsid w:val="007C57D4"/>
    <w:rsid w:val="007C6864"/>
    <w:rsid w:val="007D54F4"/>
    <w:rsid w:val="007E3293"/>
    <w:rsid w:val="007E4EF3"/>
    <w:rsid w:val="007E5BB8"/>
    <w:rsid w:val="007F51D0"/>
    <w:rsid w:val="008005A4"/>
    <w:rsid w:val="008007C1"/>
    <w:rsid w:val="00803478"/>
    <w:rsid w:val="00807B15"/>
    <w:rsid w:val="0081096C"/>
    <w:rsid w:val="008145C3"/>
    <w:rsid w:val="00814D45"/>
    <w:rsid w:val="0081613C"/>
    <w:rsid w:val="00820A1E"/>
    <w:rsid w:val="00821F67"/>
    <w:rsid w:val="008233E8"/>
    <w:rsid w:val="008238DB"/>
    <w:rsid w:val="008239C4"/>
    <w:rsid w:val="00827245"/>
    <w:rsid w:val="00831F68"/>
    <w:rsid w:val="00832C2B"/>
    <w:rsid w:val="00834875"/>
    <w:rsid w:val="0084163A"/>
    <w:rsid w:val="008441AA"/>
    <w:rsid w:val="00845FEE"/>
    <w:rsid w:val="00846671"/>
    <w:rsid w:val="00855BA8"/>
    <w:rsid w:val="00856847"/>
    <w:rsid w:val="00857DF0"/>
    <w:rsid w:val="0086390D"/>
    <w:rsid w:val="008641A7"/>
    <w:rsid w:val="008645BC"/>
    <w:rsid w:val="008650E7"/>
    <w:rsid w:val="008744CD"/>
    <w:rsid w:val="00881765"/>
    <w:rsid w:val="008857EE"/>
    <w:rsid w:val="00885D1C"/>
    <w:rsid w:val="008903D1"/>
    <w:rsid w:val="0089615F"/>
    <w:rsid w:val="008A151D"/>
    <w:rsid w:val="008A2F27"/>
    <w:rsid w:val="008A5893"/>
    <w:rsid w:val="008B3A3F"/>
    <w:rsid w:val="008B3E81"/>
    <w:rsid w:val="008B6077"/>
    <w:rsid w:val="008B65EA"/>
    <w:rsid w:val="008B76F4"/>
    <w:rsid w:val="008C0B25"/>
    <w:rsid w:val="008C23C0"/>
    <w:rsid w:val="008C251E"/>
    <w:rsid w:val="008C2A1E"/>
    <w:rsid w:val="008C3094"/>
    <w:rsid w:val="008C3404"/>
    <w:rsid w:val="008C4A01"/>
    <w:rsid w:val="008D4B6A"/>
    <w:rsid w:val="008D4F5A"/>
    <w:rsid w:val="008E0411"/>
    <w:rsid w:val="008E1088"/>
    <w:rsid w:val="008E2243"/>
    <w:rsid w:val="008E5836"/>
    <w:rsid w:val="008F17BD"/>
    <w:rsid w:val="008F2359"/>
    <w:rsid w:val="008F2CA1"/>
    <w:rsid w:val="008F3C8E"/>
    <w:rsid w:val="008F3F92"/>
    <w:rsid w:val="008F602E"/>
    <w:rsid w:val="008F68FD"/>
    <w:rsid w:val="008F7116"/>
    <w:rsid w:val="009016A8"/>
    <w:rsid w:val="0090376E"/>
    <w:rsid w:val="00904821"/>
    <w:rsid w:val="0090799B"/>
    <w:rsid w:val="00914D88"/>
    <w:rsid w:val="0091583E"/>
    <w:rsid w:val="00915896"/>
    <w:rsid w:val="00922DB8"/>
    <w:rsid w:val="00924F44"/>
    <w:rsid w:val="00924FCE"/>
    <w:rsid w:val="00930715"/>
    <w:rsid w:val="00930757"/>
    <w:rsid w:val="0093143D"/>
    <w:rsid w:val="00931445"/>
    <w:rsid w:val="00941F5D"/>
    <w:rsid w:val="00942C3B"/>
    <w:rsid w:val="00943DCD"/>
    <w:rsid w:val="00947637"/>
    <w:rsid w:val="00951A3C"/>
    <w:rsid w:val="00951B1F"/>
    <w:rsid w:val="009547AA"/>
    <w:rsid w:val="00954F94"/>
    <w:rsid w:val="00962D1E"/>
    <w:rsid w:val="00963469"/>
    <w:rsid w:val="00964F0D"/>
    <w:rsid w:val="00972CF3"/>
    <w:rsid w:val="00973E57"/>
    <w:rsid w:val="0098096D"/>
    <w:rsid w:val="00981239"/>
    <w:rsid w:val="00984A64"/>
    <w:rsid w:val="00984FF1"/>
    <w:rsid w:val="0098513A"/>
    <w:rsid w:val="009867E4"/>
    <w:rsid w:val="00990ADC"/>
    <w:rsid w:val="00993202"/>
    <w:rsid w:val="009939CD"/>
    <w:rsid w:val="009952E0"/>
    <w:rsid w:val="009A09BC"/>
    <w:rsid w:val="009A1618"/>
    <w:rsid w:val="009A1C5A"/>
    <w:rsid w:val="009A2E1C"/>
    <w:rsid w:val="009A35DD"/>
    <w:rsid w:val="009A723E"/>
    <w:rsid w:val="009B0CA0"/>
    <w:rsid w:val="009B17C8"/>
    <w:rsid w:val="009B5BAF"/>
    <w:rsid w:val="009B75BA"/>
    <w:rsid w:val="009C682E"/>
    <w:rsid w:val="009C68F6"/>
    <w:rsid w:val="009C7A35"/>
    <w:rsid w:val="009D04AC"/>
    <w:rsid w:val="009D632D"/>
    <w:rsid w:val="009D7658"/>
    <w:rsid w:val="009D771E"/>
    <w:rsid w:val="009D7C46"/>
    <w:rsid w:val="009E01E8"/>
    <w:rsid w:val="009E060C"/>
    <w:rsid w:val="009F01BA"/>
    <w:rsid w:val="009F0596"/>
    <w:rsid w:val="009F16C5"/>
    <w:rsid w:val="00A00065"/>
    <w:rsid w:val="00A02367"/>
    <w:rsid w:val="00A050D7"/>
    <w:rsid w:val="00A05490"/>
    <w:rsid w:val="00A06481"/>
    <w:rsid w:val="00A11AEC"/>
    <w:rsid w:val="00A12858"/>
    <w:rsid w:val="00A133E2"/>
    <w:rsid w:val="00A1559C"/>
    <w:rsid w:val="00A159A1"/>
    <w:rsid w:val="00A16273"/>
    <w:rsid w:val="00A24094"/>
    <w:rsid w:val="00A252A1"/>
    <w:rsid w:val="00A262EE"/>
    <w:rsid w:val="00A3089C"/>
    <w:rsid w:val="00A32B0F"/>
    <w:rsid w:val="00A33F44"/>
    <w:rsid w:val="00A35FD9"/>
    <w:rsid w:val="00A36E4A"/>
    <w:rsid w:val="00A40366"/>
    <w:rsid w:val="00A463B8"/>
    <w:rsid w:val="00A5076C"/>
    <w:rsid w:val="00A523EC"/>
    <w:rsid w:val="00A52CE1"/>
    <w:rsid w:val="00A56091"/>
    <w:rsid w:val="00A57A4E"/>
    <w:rsid w:val="00A61997"/>
    <w:rsid w:val="00A620A1"/>
    <w:rsid w:val="00A65D11"/>
    <w:rsid w:val="00A7052A"/>
    <w:rsid w:val="00A7203B"/>
    <w:rsid w:val="00A753BD"/>
    <w:rsid w:val="00A81BAC"/>
    <w:rsid w:val="00A8391E"/>
    <w:rsid w:val="00A901BB"/>
    <w:rsid w:val="00A90236"/>
    <w:rsid w:val="00A91001"/>
    <w:rsid w:val="00AA058F"/>
    <w:rsid w:val="00AA73CC"/>
    <w:rsid w:val="00AB0268"/>
    <w:rsid w:val="00AB059B"/>
    <w:rsid w:val="00AB0ECD"/>
    <w:rsid w:val="00AB2CAA"/>
    <w:rsid w:val="00AB39F4"/>
    <w:rsid w:val="00AB3B0B"/>
    <w:rsid w:val="00AB4FE3"/>
    <w:rsid w:val="00AC0A3B"/>
    <w:rsid w:val="00AC3903"/>
    <w:rsid w:val="00AC51BF"/>
    <w:rsid w:val="00AD20B2"/>
    <w:rsid w:val="00AD2694"/>
    <w:rsid w:val="00AD42B2"/>
    <w:rsid w:val="00AD640A"/>
    <w:rsid w:val="00AD6F34"/>
    <w:rsid w:val="00AE212F"/>
    <w:rsid w:val="00AE69EA"/>
    <w:rsid w:val="00AF026D"/>
    <w:rsid w:val="00AF43A1"/>
    <w:rsid w:val="00AF704A"/>
    <w:rsid w:val="00B006E1"/>
    <w:rsid w:val="00B03DEA"/>
    <w:rsid w:val="00B0400C"/>
    <w:rsid w:val="00B109F4"/>
    <w:rsid w:val="00B10A60"/>
    <w:rsid w:val="00B1556D"/>
    <w:rsid w:val="00B15A2A"/>
    <w:rsid w:val="00B15DA3"/>
    <w:rsid w:val="00B20918"/>
    <w:rsid w:val="00B20CB3"/>
    <w:rsid w:val="00B20CE2"/>
    <w:rsid w:val="00B210B3"/>
    <w:rsid w:val="00B22C5A"/>
    <w:rsid w:val="00B2496A"/>
    <w:rsid w:val="00B2540A"/>
    <w:rsid w:val="00B25B1C"/>
    <w:rsid w:val="00B25FDD"/>
    <w:rsid w:val="00B2677D"/>
    <w:rsid w:val="00B27171"/>
    <w:rsid w:val="00B27D66"/>
    <w:rsid w:val="00B3168B"/>
    <w:rsid w:val="00B32859"/>
    <w:rsid w:val="00B33706"/>
    <w:rsid w:val="00B35833"/>
    <w:rsid w:val="00B35AAC"/>
    <w:rsid w:val="00B3600A"/>
    <w:rsid w:val="00B37766"/>
    <w:rsid w:val="00B41FB2"/>
    <w:rsid w:val="00B44A21"/>
    <w:rsid w:val="00B46A7B"/>
    <w:rsid w:val="00B472F5"/>
    <w:rsid w:val="00B47EAF"/>
    <w:rsid w:val="00B5022B"/>
    <w:rsid w:val="00B50306"/>
    <w:rsid w:val="00B51B58"/>
    <w:rsid w:val="00B543C6"/>
    <w:rsid w:val="00B5475B"/>
    <w:rsid w:val="00B57710"/>
    <w:rsid w:val="00B57993"/>
    <w:rsid w:val="00B63398"/>
    <w:rsid w:val="00B6397D"/>
    <w:rsid w:val="00B64E4E"/>
    <w:rsid w:val="00B65AB2"/>
    <w:rsid w:val="00B7011D"/>
    <w:rsid w:val="00B7742B"/>
    <w:rsid w:val="00B82E37"/>
    <w:rsid w:val="00B83EFD"/>
    <w:rsid w:val="00B91254"/>
    <w:rsid w:val="00BA0173"/>
    <w:rsid w:val="00BA036F"/>
    <w:rsid w:val="00BA09B9"/>
    <w:rsid w:val="00BA1DBE"/>
    <w:rsid w:val="00BA3B30"/>
    <w:rsid w:val="00BA7730"/>
    <w:rsid w:val="00BB1204"/>
    <w:rsid w:val="00BB3BE8"/>
    <w:rsid w:val="00BB7701"/>
    <w:rsid w:val="00BC078F"/>
    <w:rsid w:val="00BC24D6"/>
    <w:rsid w:val="00BC3F54"/>
    <w:rsid w:val="00BC63E6"/>
    <w:rsid w:val="00BD43A9"/>
    <w:rsid w:val="00BD5A6A"/>
    <w:rsid w:val="00BD6FC4"/>
    <w:rsid w:val="00BE1E7E"/>
    <w:rsid w:val="00BE4BA9"/>
    <w:rsid w:val="00BE601E"/>
    <w:rsid w:val="00BE75D1"/>
    <w:rsid w:val="00BF1986"/>
    <w:rsid w:val="00BF277E"/>
    <w:rsid w:val="00BF3055"/>
    <w:rsid w:val="00BF50AA"/>
    <w:rsid w:val="00C0082D"/>
    <w:rsid w:val="00C031EE"/>
    <w:rsid w:val="00C03CF4"/>
    <w:rsid w:val="00C04148"/>
    <w:rsid w:val="00C05CBA"/>
    <w:rsid w:val="00C063B9"/>
    <w:rsid w:val="00C07BD2"/>
    <w:rsid w:val="00C10FB3"/>
    <w:rsid w:val="00C161F6"/>
    <w:rsid w:val="00C17D7A"/>
    <w:rsid w:val="00C2035B"/>
    <w:rsid w:val="00C20910"/>
    <w:rsid w:val="00C23399"/>
    <w:rsid w:val="00C237CF"/>
    <w:rsid w:val="00C23A89"/>
    <w:rsid w:val="00C23E82"/>
    <w:rsid w:val="00C248E4"/>
    <w:rsid w:val="00C26741"/>
    <w:rsid w:val="00C32ED3"/>
    <w:rsid w:val="00C40667"/>
    <w:rsid w:val="00C41402"/>
    <w:rsid w:val="00C47F8A"/>
    <w:rsid w:val="00C50DC8"/>
    <w:rsid w:val="00C50E5E"/>
    <w:rsid w:val="00C55079"/>
    <w:rsid w:val="00C61C7D"/>
    <w:rsid w:val="00C61E1B"/>
    <w:rsid w:val="00C65E45"/>
    <w:rsid w:val="00C71DE4"/>
    <w:rsid w:val="00C7378C"/>
    <w:rsid w:val="00C73832"/>
    <w:rsid w:val="00C74BB0"/>
    <w:rsid w:val="00C74D4F"/>
    <w:rsid w:val="00C763F1"/>
    <w:rsid w:val="00C859BF"/>
    <w:rsid w:val="00C913FE"/>
    <w:rsid w:val="00C91EB5"/>
    <w:rsid w:val="00C926E5"/>
    <w:rsid w:val="00C96834"/>
    <w:rsid w:val="00C968DE"/>
    <w:rsid w:val="00C974E7"/>
    <w:rsid w:val="00C97E1B"/>
    <w:rsid w:val="00CA1FF7"/>
    <w:rsid w:val="00CA35AB"/>
    <w:rsid w:val="00CA3AD4"/>
    <w:rsid w:val="00CA3F02"/>
    <w:rsid w:val="00CA4BA1"/>
    <w:rsid w:val="00CA5CE1"/>
    <w:rsid w:val="00CA7272"/>
    <w:rsid w:val="00CB1929"/>
    <w:rsid w:val="00CB1B7E"/>
    <w:rsid w:val="00CB342E"/>
    <w:rsid w:val="00CB5874"/>
    <w:rsid w:val="00CB71F1"/>
    <w:rsid w:val="00CB7827"/>
    <w:rsid w:val="00CC1AB8"/>
    <w:rsid w:val="00CC2D01"/>
    <w:rsid w:val="00CC31DC"/>
    <w:rsid w:val="00CC6674"/>
    <w:rsid w:val="00CC78B7"/>
    <w:rsid w:val="00CD6DB5"/>
    <w:rsid w:val="00CE48BF"/>
    <w:rsid w:val="00CE5C7C"/>
    <w:rsid w:val="00CF2315"/>
    <w:rsid w:val="00CF5364"/>
    <w:rsid w:val="00CF54FA"/>
    <w:rsid w:val="00CF5BA4"/>
    <w:rsid w:val="00CF5D88"/>
    <w:rsid w:val="00D018A6"/>
    <w:rsid w:val="00D01BA3"/>
    <w:rsid w:val="00D0252A"/>
    <w:rsid w:val="00D025B5"/>
    <w:rsid w:val="00D04AB9"/>
    <w:rsid w:val="00D04E81"/>
    <w:rsid w:val="00D12E0A"/>
    <w:rsid w:val="00D13C9F"/>
    <w:rsid w:val="00D15935"/>
    <w:rsid w:val="00D2413C"/>
    <w:rsid w:val="00D264FB"/>
    <w:rsid w:val="00D3117A"/>
    <w:rsid w:val="00D33FF4"/>
    <w:rsid w:val="00D36976"/>
    <w:rsid w:val="00D370FB"/>
    <w:rsid w:val="00D37B5B"/>
    <w:rsid w:val="00D40E36"/>
    <w:rsid w:val="00D419D9"/>
    <w:rsid w:val="00D442DA"/>
    <w:rsid w:val="00D4539B"/>
    <w:rsid w:val="00D55614"/>
    <w:rsid w:val="00D602A3"/>
    <w:rsid w:val="00D6133A"/>
    <w:rsid w:val="00D61A76"/>
    <w:rsid w:val="00D6220B"/>
    <w:rsid w:val="00D6702D"/>
    <w:rsid w:val="00D71F48"/>
    <w:rsid w:val="00D742E3"/>
    <w:rsid w:val="00D76C8C"/>
    <w:rsid w:val="00D8309B"/>
    <w:rsid w:val="00D83582"/>
    <w:rsid w:val="00D84B10"/>
    <w:rsid w:val="00D90B2F"/>
    <w:rsid w:val="00D93BEB"/>
    <w:rsid w:val="00D94A36"/>
    <w:rsid w:val="00DA696F"/>
    <w:rsid w:val="00DB5711"/>
    <w:rsid w:val="00DB5BEA"/>
    <w:rsid w:val="00DB77A9"/>
    <w:rsid w:val="00DC0908"/>
    <w:rsid w:val="00DC349A"/>
    <w:rsid w:val="00DC36BE"/>
    <w:rsid w:val="00DC56B8"/>
    <w:rsid w:val="00DC6F65"/>
    <w:rsid w:val="00DD2A4E"/>
    <w:rsid w:val="00DD5916"/>
    <w:rsid w:val="00DE01F0"/>
    <w:rsid w:val="00DE39B4"/>
    <w:rsid w:val="00DE4A24"/>
    <w:rsid w:val="00DE4D44"/>
    <w:rsid w:val="00DE6A97"/>
    <w:rsid w:val="00DE7F32"/>
    <w:rsid w:val="00DF13E4"/>
    <w:rsid w:val="00DF1D29"/>
    <w:rsid w:val="00DF61C8"/>
    <w:rsid w:val="00DF7D5F"/>
    <w:rsid w:val="00DF7E63"/>
    <w:rsid w:val="00E01EBC"/>
    <w:rsid w:val="00E041B9"/>
    <w:rsid w:val="00E05F18"/>
    <w:rsid w:val="00E12C3D"/>
    <w:rsid w:val="00E13550"/>
    <w:rsid w:val="00E17422"/>
    <w:rsid w:val="00E314FD"/>
    <w:rsid w:val="00E3243A"/>
    <w:rsid w:val="00E328EC"/>
    <w:rsid w:val="00E34E02"/>
    <w:rsid w:val="00E369FD"/>
    <w:rsid w:val="00E51C1E"/>
    <w:rsid w:val="00E54595"/>
    <w:rsid w:val="00E60992"/>
    <w:rsid w:val="00E61042"/>
    <w:rsid w:val="00E62682"/>
    <w:rsid w:val="00E62A60"/>
    <w:rsid w:val="00E62C76"/>
    <w:rsid w:val="00E670B4"/>
    <w:rsid w:val="00E73F77"/>
    <w:rsid w:val="00E774C4"/>
    <w:rsid w:val="00E83599"/>
    <w:rsid w:val="00E837F0"/>
    <w:rsid w:val="00E84176"/>
    <w:rsid w:val="00E87642"/>
    <w:rsid w:val="00E87B27"/>
    <w:rsid w:val="00E91EC0"/>
    <w:rsid w:val="00E92E79"/>
    <w:rsid w:val="00E942E4"/>
    <w:rsid w:val="00E978EA"/>
    <w:rsid w:val="00EA25CD"/>
    <w:rsid w:val="00EA6D57"/>
    <w:rsid w:val="00EB0D59"/>
    <w:rsid w:val="00EB4EBC"/>
    <w:rsid w:val="00EB71E2"/>
    <w:rsid w:val="00EB78C1"/>
    <w:rsid w:val="00EC1FEA"/>
    <w:rsid w:val="00EC427A"/>
    <w:rsid w:val="00EC6DFA"/>
    <w:rsid w:val="00ED21DD"/>
    <w:rsid w:val="00ED25CA"/>
    <w:rsid w:val="00ED2EED"/>
    <w:rsid w:val="00ED3177"/>
    <w:rsid w:val="00EE051A"/>
    <w:rsid w:val="00EE42AE"/>
    <w:rsid w:val="00EE4355"/>
    <w:rsid w:val="00EF010D"/>
    <w:rsid w:val="00EF286D"/>
    <w:rsid w:val="00EF2BA9"/>
    <w:rsid w:val="00EF4FD2"/>
    <w:rsid w:val="00F116F3"/>
    <w:rsid w:val="00F134ED"/>
    <w:rsid w:val="00F14639"/>
    <w:rsid w:val="00F146AC"/>
    <w:rsid w:val="00F155F4"/>
    <w:rsid w:val="00F17A80"/>
    <w:rsid w:val="00F21290"/>
    <w:rsid w:val="00F22935"/>
    <w:rsid w:val="00F27CDB"/>
    <w:rsid w:val="00F31A32"/>
    <w:rsid w:val="00F36FD1"/>
    <w:rsid w:val="00F403EC"/>
    <w:rsid w:val="00F417F5"/>
    <w:rsid w:val="00F4305A"/>
    <w:rsid w:val="00F451B0"/>
    <w:rsid w:val="00F45374"/>
    <w:rsid w:val="00F45872"/>
    <w:rsid w:val="00F50861"/>
    <w:rsid w:val="00F51C9F"/>
    <w:rsid w:val="00F57B25"/>
    <w:rsid w:val="00F61E4B"/>
    <w:rsid w:val="00F62004"/>
    <w:rsid w:val="00F653F4"/>
    <w:rsid w:val="00F671E1"/>
    <w:rsid w:val="00F6764B"/>
    <w:rsid w:val="00F732BD"/>
    <w:rsid w:val="00F74B5A"/>
    <w:rsid w:val="00F752B7"/>
    <w:rsid w:val="00F76BE3"/>
    <w:rsid w:val="00F86214"/>
    <w:rsid w:val="00F9113E"/>
    <w:rsid w:val="00F91BBD"/>
    <w:rsid w:val="00F91DED"/>
    <w:rsid w:val="00F92A4B"/>
    <w:rsid w:val="00FA170E"/>
    <w:rsid w:val="00FA1D25"/>
    <w:rsid w:val="00FA5FF4"/>
    <w:rsid w:val="00FB337F"/>
    <w:rsid w:val="00FB39CB"/>
    <w:rsid w:val="00FB4F44"/>
    <w:rsid w:val="00FC0EDE"/>
    <w:rsid w:val="00FC3E9B"/>
    <w:rsid w:val="00FC459E"/>
    <w:rsid w:val="00FC730E"/>
    <w:rsid w:val="00FD25BE"/>
    <w:rsid w:val="00FD49E4"/>
    <w:rsid w:val="00FE1338"/>
    <w:rsid w:val="00FE1B20"/>
    <w:rsid w:val="00FE6B00"/>
    <w:rsid w:val="00FE7FB4"/>
    <w:rsid w:val="00FF0550"/>
    <w:rsid w:val="00FF0B3C"/>
    <w:rsid w:val="00FF2216"/>
    <w:rsid w:val="00FF2DFF"/>
    <w:rsid w:val="00FF409F"/>
    <w:rsid w:val="00FF46B6"/>
    <w:rsid w:val="00FF4983"/>
    <w:rsid w:val="00FF5FF5"/>
    <w:rsid w:val="00FF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C1C3D"/>
  <w15:chartTrackingRefBased/>
  <w15:docId w15:val="{C6A054ED-32A4-480C-901D-6C81D3C7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CF2315"/>
    <w:pPr>
      <w:keepNext/>
      <w:tabs>
        <w:tab w:val="left" w:pos="432"/>
        <w:tab w:val="left" w:pos="576"/>
        <w:tab w:val="left" w:pos="720"/>
      </w:tabs>
      <w:spacing w:before="240" w:after="120" w:line="480" w:lineRule="auto"/>
      <w:outlineLvl w:val="0"/>
    </w:pPr>
    <w:rPr>
      <w:b/>
      <w:bCs/>
      <w:iCs/>
      <w:szCs w:val="28"/>
    </w:rPr>
  </w:style>
  <w:style w:type="paragraph" w:styleId="Heading2">
    <w:name w:val="heading 2"/>
    <w:basedOn w:val="Heading1"/>
    <w:next w:val="Normal"/>
    <w:qFormat/>
    <w:rsid w:val="00B20918"/>
    <w:pPr>
      <w:outlineLvl w:val="1"/>
    </w:pPr>
    <w:rPr>
      <w:b w:val="0"/>
      <w:bCs w:val="0"/>
      <w:i/>
      <w:iCs w:val="0"/>
      <w:szCs w:val="24"/>
    </w:rPr>
  </w:style>
  <w:style w:type="paragraph" w:styleId="Heading3">
    <w:name w:val="heading 3"/>
    <w:basedOn w:val="Heading2"/>
    <w:next w:val="Normal"/>
    <w:qFormat/>
    <w:rsid w:val="00B20918"/>
    <w:pPr>
      <w:outlineLvl w:val="2"/>
    </w:pPr>
    <w:rPr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oremsandAlgorithms">
    <w:name w:val="Theorems and Algorithms"/>
    <w:basedOn w:val="BodyText"/>
    <w:qFormat/>
    <w:rsid w:val="005A5995"/>
    <w:rPr>
      <w:sz w:val="20"/>
      <w:szCs w:val="20"/>
    </w:rPr>
  </w:style>
  <w:style w:type="paragraph" w:styleId="BodyText">
    <w:name w:val="Body Text"/>
    <w:basedOn w:val="Normal"/>
    <w:link w:val="BodyTextChar"/>
    <w:rsid w:val="00B03DEA"/>
    <w:pPr>
      <w:spacing w:line="480" w:lineRule="auto"/>
      <w:jc w:val="both"/>
    </w:pPr>
  </w:style>
  <w:style w:type="character" w:customStyle="1" w:styleId="BodyTextChar">
    <w:name w:val="Body Text Char"/>
    <w:link w:val="BodyText"/>
    <w:rsid w:val="00B03DEA"/>
    <w:rPr>
      <w:sz w:val="24"/>
      <w:szCs w:val="24"/>
    </w:rPr>
  </w:style>
  <w:style w:type="paragraph" w:styleId="Footer">
    <w:name w:val="footer"/>
    <w:basedOn w:val="Normal"/>
    <w:link w:val="FooterChar"/>
    <w:rsid w:val="00360ACA"/>
    <w:pPr>
      <w:tabs>
        <w:tab w:val="center" w:pos="4320"/>
        <w:tab w:val="right" w:pos="8640"/>
      </w:tabs>
      <w:ind w:left="144" w:hanging="144"/>
      <w:jc w:val="both"/>
    </w:pPr>
    <w:rPr>
      <w:sz w:val="20"/>
    </w:rPr>
  </w:style>
  <w:style w:type="character" w:customStyle="1" w:styleId="FooterChar">
    <w:name w:val="Footer Char"/>
    <w:link w:val="Footer"/>
    <w:rsid w:val="00360ACA"/>
    <w:rPr>
      <w:szCs w:val="24"/>
      <w:lang w:val="en-US" w:eastAsia="en-US" w:bidi="ar-SA"/>
    </w:rPr>
  </w:style>
  <w:style w:type="paragraph" w:customStyle="1" w:styleId="Papertitle">
    <w:name w:val="Paper title"/>
    <w:basedOn w:val="Normal"/>
    <w:qFormat/>
    <w:rsid w:val="00B03DEA"/>
    <w:rPr>
      <w:rFonts w:ascii="Arial" w:hAnsi="Arial" w:cs="Arial"/>
      <w:b/>
      <w:sz w:val="28"/>
      <w:szCs w:val="28"/>
    </w:rPr>
  </w:style>
  <w:style w:type="character" w:styleId="FollowedHyperlink">
    <w:name w:val="FollowedHyperlink"/>
    <w:rsid w:val="002F06E5"/>
    <w:rPr>
      <w:color w:val="800080"/>
      <w:u w:val="single"/>
    </w:rPr>
  </w:style>
  <w:style w:type="paragraph" w:customStyle="1" w:styleId="CorrespondingAuthorFootnote">
    <w:name w:val="Corresponding Author Footnote"/>
    <w:basedOn w:val="Normal"/>
    <w:qFormat/>
    <w:rsid w:val="00931445"/>
    <w:rPr>
      <w:sz w:val="20"/>
      <w:szCs w:val="20"/>
    </w:rPr>
  </w:style>
  <w:style w:type="paragraph" w:customStyle="1" w:styleId="Abstract">
    <w:name w:val="Abstract"/>
    <w:basedOn w:val="Normal"/>
    <w:next w:val="Normal"/>
    <w:rsid w:val="00CF2315"/>
    <w:pPr>
      <w:spacing w:before="360"/>
      <w:jc w:val="both"/>
    </w:pPr>
    <w:rPr>
      <w:sz w:val="20"/>
      <w:szCs w:val="20"/>
    </w:rPr>
  </w:style>
  <w:style w:type="paragraph" w:customStyle="1" w:styleId="ArticleTitle">
    <w:name w:val="Article Title"/>
    <w:basedOn w:val="Normal"/>
    <w:next w:val="Normal"/>
    <w:rsid w:val="00CF2315"/>
    <w:rPr>
      <w:b/>
      <w:sz w:val="32"/>
    </w:rPr>
  </w:style>
  <w:style w:type="paragraph" w:customStyle="1" w:styleId="AuthorNames">
    <w:name w:val="Author Names"/>
    <w:basedOn w:val="Normal"/>
    <w:qFormat/>
    <w:rsid w:val="00CF2315"/>
    <w:rPr>
      <w:b/>
    </w:rPr>
  </w:style>
  <w:style w:type="paragraph" w:customStyle="1" w:styleId="Figurenumber">
    <w:name w:val="Figure number"/>
    <w:basedOn w:val="Figurecaption"/>
    <w:link w:val="FigurenumberChar"/>
    <w:rsid w:val="00187EFA"/>
    <w:rPr>
      <w:b/>
    </w:rPr>
  </w:style>
  <w:style w:type="paragraph" w:customStyle="1" w:styleId="Figurecaption">
    <w:name w:val="Figure caption"/>
    <w:basedOn w:val="Caption"/>
    <w:link w:val="FigurecaptionChar"/>
    <w:rsid w:val="00187EFA"/>
    <w:pPr>
      <w:spacing w:line="480" w:lineRule="auto"/>
      <w:jc w:val="center"/>
    </w:pPr>
    <w:rPr>
      <w:b w:val="0"/>
    </w:rPr>
  </w:style>
  <w:style w:type="paragraph" w:styleId="Caption">
    <w:name w:val="caption"/>
    <w:basedOn w:val="Normal"/>
    <w:next w:val="Normal"/>
    <w:link w:val="CaptionChar"/>
    <w:qFormat/>
    <w:rsid w:val="00EF010D"/>
    <w:rPr>
      <w:b/>
      <w:bCs/>
      <w:sz w:val="20"/>
      <w:szCs w:val="20"/>
    </w:rPr>
  </w:style>
  <w:style w:type="character" w:customStyle="1" w:styleId="CaptionChar">
    <w:name w:val="Caption Char"/>
    <w:link w:val="Caption"/>
    <w:rsid w:val="008A151D"/>
    <w:rPr>
      <w:b/>
      <w:bCs/>
      <w:lang w:val="en-US" w:eastAsia="en-US" w:bidi="ar-SA"/>
    </w:rPr>
  </w:style>
  <w:style w:type="character" w:customStyle="1" w:styleId="FigurecaptionChar">
    <w:name w:val="Figure caption Char"/>
    <w:link w:val="Figurecaption"/>
    <w:rsid w:val="00187EFA"/>
    <w:rPr>
      <w:bCs/>
    </w:rPr>
  </w:style>
  <w:style w:type="character" w:customStyle="1" w:styleId="FigurenumberChar">
    <w:name w:val="Figure number Char"/>
    <w:link w:val="Figurenumber"/>
    <w:rsid w:val="00187EFA"/>
    <w:rPr>
      <w:b/>
      <w:bCs/>
    </w:rPr>
  </w:style>
  <w:style w:type="paragraph" w:customStyle="1" w:styleId="TableNumber">
    <w:name w:val="Table Number"/>
    <w:basedOn w:val="Tablecaption"/>
    <w:qFormat/>
    <w:rsid w:val="00B20918"/>
    <w:rPr>
      <w:b/>
    </w:rPr>
  </w:style>
  <w:style w:type="paragraph" w:customStyle="1" w:styleId="Tablecaption">
    <w:name w:val="Table caption"/>
    <w:basedOn w:val="Normal"/>
    <w:rsid w:val="00931445"/>
    <w:pPr>
      <w:spacing w:before="240" w:after="120"/>
      <w:jc w:val="center"/>
    </w:pPr>
    <w:rPr>
      <w:sz w:val="20"/>
      <w:szCs w:val="20"/>
    </w:rPr>
  </w:style>
  <w:style w:type="paragraph" w:customStyle="1" w:styleId="DisplayEquation">
    <w:name w:val="Display Equation"/>
    <w:basedOn w:val="Normal"/>
    <w:rsid w:val="00EF010D"/>
    <w:pPr>
      <w:tabs>
        <w:tab w:val="center" w:pos="3600"/>
        <w:tab w:val="right" w:pos="7200"/>
      </w:tabs>
    </w:pPr>
    <w:rPr>
      <w:sz w:val="22"/>
    </w:rPr>
  </w:style>
  <w:style w:type="paragraph" w:customStyle="1" w:styleId="AuthorAffiliations">
    <w:name w:val="Author Affiliations"/>
    <w:basedOn w:val="Normal"/>
    <w:qFormat/>
    <w:rsid w:val="00CF2315"/>
    <w:rPr>
      <w:sz w:val="20"/>
      <w:szCs w:val="20"/>
      <w:vertAlign w:val="superscript"/>
    </w:rPr>
  </w:style>
  <w:style w:type="paragraph" w:customStyle="1" w:styleId="BodyTextIndented">
    <w:name w:val="Body Text Indented"/>
    <w:basedOn w:val="Normal"/>
    <w:link w:val="BodyTextIndentedChar"/>
    <w:rsid w:val="00B03DEA"/>
    <w:pPr>
      <w:spacing w:line="480" w:lineRule="auto"/>
      <w:ind w:firstLine="360"/>
      <w:jc w:val="both"/>
    </w:pPr>
  </w:style>
  <w:style w:type="character" w:customStyle="1" w:styleId="BodyTextIndentedChar">
    <w:name w:val="Body Text Indented Char"/>
    <w:link w:val="BodyTextIndented"/>
    <w:rsid w:val="00B03DEA"/>
    <w:rPr>
      <w:sz w:val="24"/>
      <w:szCs w:val="24"/>
    </w:rPr>
  </w:style>
  <w:style w:type="paragraph" w:customStyle="1" w:styleId="References">
    <w:name w:val="References"/>
    <w:basedOn w:val="Normal"/>
    <w:rsid w:val="005A5995"/>
    <w:pPr>
      <w:numPr>
        <w:numId w:val="34"/>
      </w:numPr>
      <w:tabs>
        <w:tab w:val="left" w:pos="360"/>
      </w:tabs>
      <w:spacing w:line="480" w:lineRule="auto"/>
      <w:ind w:left="360"/>
    </w:pPr>
    <w:rPr>
      <w:sz w:val="22"/>
    </w:rPr>
  </w:style>
  <w:style w:type="paragraph" w:customStyle="1" w:styleId="Numberedlist">
    <w:name w:val="Numbered list"/>
    <w:basedOn w:val="Normal"/>
    <w:rsid w:val="00E13550"/>
    <w:pPr>
      <w:numPr>
        <w:numId w:val="20"/>
      </w:numPr>
      <w:tabs>
        <w:tab w:val="clear" w:pos="1080"/>
        <w:tab w:val="left" w:pos="720"/>
      </w:tabs>
      <w:ind w:left="720" w:hanging="360"/>
    </w:pPr>
    <w:rPr>
      <w:sz w:val="22"/>
    </w:rPr>
  </w:style>
  <w:style w:type="character" w:styleId="Hyperlink">
    <w:name w:val="Hyperlink"/>
    <w:uiPriority w:val="99"/>
    <w:rsid w:val="00C23399"/>
    <w:rPr>
      <w:color w:val="0000FF"/>
      <w:u w:val="single"/>
    </w:rPr>
  </w:style>
  <w:style w:type="paragraph" w:customStyle="1" w:styleId="Keywords">
    <w:name w:val="Keywords"/>
    <w:basedOn w:val="Normal"/>
    <w:qFormat/>
    <w:rsid w:val="00187EFA"/>
    <w:rPr>
      <w:sz w:val="20"/>
      <w:szCs w:val="20"/>
    </w:rPr>
  </w:style>
  <w:style w:type="paragraph" w:styleId="Header">
    <w:name w:val="header"/>
    <w:basedOn w:val="Normal"/>
    <w:link w:val="HeaderChar"/>
    <w:rsid w:val="00DE7F3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E7F32"/>
    <w:rPr>
      <w:sz w:val="24"/>
      <w:szCs w:val="24"/>
    </w:rPr>
  </w:style>
  <w:style w:type="character" w:styleId="PageNumber">
    <w:name w:val="page number"/>
    <w:rsid w:val="00DE7F32"/>
  </w:style>
  <w:style w:type="character" w:styleId="UnresolvedMention">
    <w:name w:val="Unresolved Mention"/>
    <w:basedOn w:val="DefaultParagraphFont"/>
    <w:uiPriority w:val="99"/>
    <w:semiHidden/>
    <w:unhideWhenUsed/>
    <w:rsid w:val="002F446C"/>
    <w:rPr>
      <w:color w:val="605E5C"/>
      <w:shd w:val="clear" w:color="auto" w:fill="E1DFDD"/>
    </w:rPr>
  </w:style>
  <w:style w:type="paragraph" w:styleId="NormalWeb">
    <w:name w:val="Normal (Web)"/>
    <w:basedOn w:val="Normal"/>
    <w:rsid w:val="0090799B"/>
  </w:style>
  <w:style w:type="paragraph" w:styleId="ListParagraph">
    <w:name w:val="List Paragraph"/>
    <w:basedOn w:val="Normal"/>
    <w:uiPriority w:val="34"/>
    <w:qFormat/>
    <w:rsid w:val="005A117A"/>
    <w:pPr>
      <w:ind w:left="720"/>
      <w:contextualSpacing/>
    </w:pPr>
  </w:style>
  <w:style w:type="character" w:styleId="LineNumber">
    <w:name w:val="line number"/>
    <w:basedOn w:val="DefaultParagraphFont"/>
    <w:rsid w:val="00AB4FE3"/>
  </w:style>
  <w:style w:type="paragraph" w:styleId="FootnoteText">
    <w:name w:val="footnote text"/>
    <w:basedOn w:val="Normal"/>
    <w:link w:val="FootnoteTextChar"/>
    <w:rsid w:val="00B6397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6397D"/>
  </w:style>
  <w:style w:type="character" w:styleId="FootnoteReference">
    <w:name w:val="footnote reference"/>
    <w:basedOn w:val="DefaultParagraphFont"/>
    <w:rsid w:val="00B6397D"/>
    <w:rPr>
      <w:vertAlign w:val="superscript"/>
    </w:rPr>
  </w:style>
  <w:style w:type="table" w:styleId="TableGrid">
    <w:name w:val="Table Grid"/>
    <w:basedOn w:val="TableNormal"/>
    <w:rsid w:val="00145F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footer" Target="footer1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arolyn\Application%20Data\Microsoft\Templates\spie_ejnl_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5A20A6411AAA48A564F2EE8EEA13A0" ma:contentTypeVersion="12" ma:contentTypeDescription="Create a new document." ma:contentTypeScope="" ma:versionID="3982566e2dfd5266b4fc69c4eededb96">
  <xsd:schema xmlns:xsd="http://www.w3.org/2001/XMLSchema" xmlns:xs="http://www.w3.org/2001/XMLSchema" xmlns:p="http://schemas.microsoft.com/office/2006/metadata/properties" xmlns:ns3="cc90da11-3ebd-4b8c-96c1-8bfe3f5d8e88" xmlns:ns4="5e949547-918f-4e4a-840f-b8644ff2b677" targetNamespace="http://schemas.microsoft.com/office/2006/metadata/properties" ma:root="true" ma:fieldsID="1ca159cc8da68b3d7c40d2ac60fdc247" ns3:_="" ns4:_="">
    <xsd:import namespace="cc90da11-3ebd-4b8c-96c1-8bfe3f5d8e88"/>
    <xsd:import namespace="5e949547-918f-4e4a-840f-b8644ff2b6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0da11-3ebd-4b8c-96c1-8bfe3f5d8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49547-918f-4e4a-840f-b8644ff2b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 Version="0">
  <b:Source>
    <b:Tag>Placeholder1</b:Tag>
    <b:SourceType>Book</b:SourceType>
    <b:Guid>{30B59620-2070-49A8-8FCC-B2822E42F525}</b:Guid>
    <b:RefOrder>2</b:RefOrder>
  </b:Source>
  <b:Source>
    <b:Tag>KPR22</b:Tag>
    <b:SourceType>JournalArticle</b:SourceType>
    <b:Guid>{A7E6F4F4-9971-415D-B791-636076107174}</b:Guid>
    <b:Author>
      <b:Author>
        <b:NameList>
          <b:Person>
            <b:Last>Harigovidan</b:Last>
            <b:First>K.P.Rasheed</b:First>
            <b:Middle>Abdul and V.P.</b:Middle>
          </b:Person>
        </b:NameList>
      </b:Author>
    </b:Author>
    <b:Title>Water Quality Predication for Smart Aquaculture Using Hybird Deep Learning Models  </b:Title>
    <b:JournalName>IEEE Access</b:JournalName>
    <b:Year>2022</b:Year>
    <b:Pages>60078-60098</b:Pages>
    <b:Volume>10 </b:Volume>
    <b:RefOrder>1</b:RefOrder>
  </b:Source>
</b:Sources>
</file>

<file path=customXml/itemProps1.xml><?xml version="1.0" encoding="utf-8"?>
<ds:datastoreItem xmlns:ds="http://schemas.openxmlformats.org/officeDocument/2006/customXml" ds:itemID="{DCE98C69-54F8-4B4A-96EE-0BA3564AE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0da11-3ebd-4b8c-96c1-8bfe3f5d8e88"/>
    <ds:schemaRef ds:uri="5e949547-918f-4e4a-840f-b8644ff2b6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48A3B0-FD1D-40BE-9518-7DD56D6054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90CE9E-F029-443B-98E1-0A3845EC9A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3913519-E490-4089-ADB7-0C3E98D56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spie_ejnl_template.dot</Template>
  <TotalTime>11</TotalTime>
  <Pages>11</Pages>
  <Words>241</Words>
  <Characters>1138</Characters>
  <Application>Microsoft Office Word</Application>
  <DocSecurity>0</DocSecurity>
  <Lines>92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manuscript showing style and formatting specifications for SPIE e-journal papers</vt:lpstr>
    </vt:vector>
  </TitlesOfParts>
  <Company>SPIE</Company>
  <LinksUpToDate>false</LinksUpToDate>
  <CharactersWithSpaces>3587</CharactersWithSpaces>
  <SharedDoc>false</SharedDoc>
  <HLinks>
    <vt:vector size="48" baseType="variant"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>http://spiedl.aip.org/jhtml/doi.jsp</vt:lpwstr>
      </vt:variant>
      <vt:variant>
        <vt:lpwstr/>
      </vt:variant>
      <vt:variant>
        <vt:i4>7929980</vt:i4>
      </vt:variant>
      <vt:variant>
        <vt:i4>21</vt:i4>
      </vt:variant>
      <vt:variant>
        <vt:i4>0</vt:i4>
      </vt:variant>
      <vt:variant>
        <vt:i4>5</vt:i4>
      </vt:variant>
      <vt:variant>
        <vt:lpwstr>http://spiedl.aip.org/jhtml/doi.jsp</vt:lpwstr>
      </vt:variant>
      <vt:variant>
        <vt:lpwstr/>
      </vt:variant>
      <vt:variant>
        <vt:i4>458828</vt:i4>
      </vt:variant>
      <vt:variant>
        <vt:i4>15</vt:i4>
      </vt:variant>
      <vt:variant>
        <vt:i4>0</vt:i4>
      </vt:variant>
      <vt:variant>
        <vt:i4>5</vt:i4>
      </vt:variant>
      <vt:variant>
        <vt:lpwstr>http://spie.org/x85020.xml</vt:lpwstr>
      </vt:variant>
      <vt:variant>
        <vt:lpwstr>Multimedia</vt:lpwstr>
      </vt:variant>
      <vt:variant>
        <vt:i4>1638482</vt:i4>
      </vt:variant>
      <vt:variant>
        <vt:i4>12</vt:i4>
      </vt:variant>
      <vt:variant>
        <vt:i4>0</vt:i4>
      </vt:variant>
      <vt:variant>
        <vt:i4>5</vt:i4>
      </vt:variant>
      <vt:variant>
        <vt:lpwstr>http://spie.org/x85020.xml</vt:lpwstr>
      </vt:variant>
      <vt:variant>
        <vt:lpwstr>Artwork</vt:lpwstr>
      </vt:variant>
      <vt:variant>
        <vt:i4>7077935</vt:i4>
      </vt:variant>
      <vt:variant>
        <vt:i4>9</vt:i4>
      </vt:variant>
      <vt:variant>
        <vt:i4>0</vt:i4>
      </vt:variant>
      <vt:variant>
        <vt:i4>5</vt:i4>
      </vt:variant>
      <vt:variant>
        <vt:lpwstr>http://www.crossref.org/freeTextQuery/</vt:lpwstr>
      </vt:variant>
      <vt:variant>
        <vt:lpwstr/>
      </vt:variant>
      <vt:variant>
        <vt:i4>4063288</vt:i4>
      </vt:variant>
      <vt:variant>
        <vt:i4>6</vt:i4>
      </vt:variant>
      <vt:variant>
        <vt:i4>0</vt:i4>
      </vt:variant>
      <vt:variant>
        <vt:i4>5</vt:i4>
      </vt:variant>
      <vt:variant>
        <vt:lpwstr>http://spie.org/Documents/Publications/How to Write an Abstract.pdf</vt:lpwstr>
      </vt:variant>
      <vt:variant>
        <vt:lpwstr/>
      </vt:variant>
      <vt:variant>
        <vt:i4>3211369</vt:i4>
      </vt:variant>
      <vt:variant>
        <vt:i4>3</vt:i4>
      </vt:variant>
      <vt:variant>
        <vt:i4>0</vt:i4>
      </vt:variant>
      <vt:variant>
        <vt:i4>5</vt:i4>
      </vt:variant>
      <vt:variant>
        <vt:lpwstr>http://spie.org/EnglishEditing</vt:lpwstr>
      </vt:variant>
      <vt:variant>
        <vt:lpwstr/>
      </vt:variant>
      <vt:variant>
        <vt:i4>5439592</vt:i4>
      </vt:variant>
      <vt:variant>
        <vt:i4>0</vt:i4>
      </vt:variant>
      <vt:variant>
        <vt:i4>0</vt:i4>
      </vt:variant>
      <vt:variant>
        <vt:i4>5</vt:i4>
      </vt:variant>
      <vt:variant>
        <vt:lpwstr>mailto:myemail@university.edu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manuscript showing style and formatting specifications for SPIE e-journal papers</dc:title>
  <dc:subject/>
  <dc:creator>karolyn</dc:creator>
  <cp:keywords/>
  <cp:lastModifiedBy>Mani Manjunath</cp:lastModifiedBy>
  <cp:revision>3</cp:revision>
  <cp:lastPrinted>2007-04-02T23:39:00Z</cp:lastPrinted>
  <dcterms:created xsi:type="dcterms:W3CDTF">2025-11-13T03:47:00Z</dcterms:created>
  <dcterms:modified xsi:type="dcterms:W3CDTF">2025-11-13T03:58:00Z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0x010100FB5A20A6411AAA48A564F2EE8EEA13A0</vt:lpwstr>
  </property>
  <property fmtid="{D5CDD505-2E9C-101B-9397-08002B2CF9AE}" pid="4" name="GrammarlyDocumentId">
    <vt:lpwstr>38e1c47a-f0b2-4bbf-a28f-1f2d1f155be8</vt:lpwstr>
  </property>
</Properties>
</file>